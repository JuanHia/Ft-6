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FD2" w:rsidRDefault="00254FD2"/>
    <w:tbl>
      <w:tblPr>
        <w:tblW w:w="1119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3"/>
        <w:gridCol w:w="3686"/>
      </w:tblGrid>
      <w:tr w:rsidR="002A4D58" w:rsidRPr="00512D6C" w:rsidTr="00115EA9">
        <w:trPr>
          <w:trHeight w:hRule="exact" w:val="2121"/>
        </w:trPr>
        <w:tc>
          <w:tcPr>
            <w:tcW w:w="7513" w:type="dxa"/>
          </w:tcPr>
          <w:p w:rsidR="00FF2777" w:rsidRPr="00FF2777" w:rsidRDefault="00B86042" w:rsidP="00FF2777">
            <w:pPr>
              <w:pStyle w:val="HDMAdrblock"/>
              <w:jc w:val="center"/>
              <w:rPr>
                <w:b/>
                <w:noProof w:val="0"/>
                <w:sz w:val="24"/>
                <w:szCs w:val="24"/>
                <w:lang w:val="es-ES"/>
              </w:rPr>
            </w:pPr>
            <w:r w:rsidRPr="00FF2777">
              <w:rPr>
                <w:b/>
                <w:sz w:val="24"/>
                <w:szCs w:val="24"/>
                <w:lang w:val="es-419" w:eastAsia="es-419"/>
              </w:rPr>
              <w:drawing>
                <wp:anchor distT="0" distB="0" distL="114300" distR="114300" simplePos="0" relativeHeight="251658240" behindDoc="0" locked="0" layoutInCell="1" allowOverlap="1" wp14:anchorId="343A5EE0" wp14:editId="3E5677D0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777" w:rsidRPr="00FF2777">
              <w:rPr>
                <w:b/>
                <w:noProof w:val="0"/>
                <w:sz w:val="24"/>
                <w:szCs w:val="24"/>
                <w:lang w:val="es-ES"/>
              </w:rPr>
              <w:t xml:space="preserve">                                  </w:t>
            </w:r>
          </w:p>
          <w:p w:rsidR="002A4D58" w:rsidRPr="00FF2777" w:rsidRDefault="00FF2777" w:rsidP="00FF2777">
            <w:pPr>
              <w:pStyle w:val="HDMAdrblock"/>
              <w:jc w:val="center"/>
              <w:rPr>
                <w:b/>
                <w:noProof w:val="0"/>
                <w:sz w:val="24"/>
                <w:szCs w:val="24"/>
                <w:lang w:val="es-ES"/>
              </w:rPr>
            </w:pPr>
            <w:r w:rsidRPr="00FF2777">
              <w:rPr>
                <w:b/>
                <w:noProof w:val="0"/>
                <w:sz w:val="24"/>
                <w:szCs w:val="24"/>
                <w:lang w:val="es-ES"/>
              </w:rPr>
              <w:t xml:space="preserve">                                                  FICHA TECNICA TINTA OH3</w:t>
            </w:r>
          </w:p>
        </w:tc>
        <w:tc>
          <w:tcPr>
            <w:tcW w:w="3686" w:type="dxa"/>
          </w:tcPr>
          <w:p w:rsidR="002A4D58" w:rsidRPr="00F80EA4" w:rsidRDefault="002A4D58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Pr="00F80EA4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</w:tbl>
    <w:p w:rsidR="00115EA9" w:rsidRDefault="00FF2777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noProof/>
          <w:lang w:val="es-419" w:eastAsia="es-419"/>
        </w:rPr>
      </w:pPr>
      <w:bookmarkStart w:id="0" w:name="_GoBack"/>
      <w:r>
        <w:rPr>
          <w:noProof/>
          <w:lang w:val="es-419" w:eastAsia="es-419"/>
        </w:rPr>
        <w:drawing>
          <wp:inline distT="0" distB="0" distL="0" distR="0" wp14:anchorId="5BAC7229" wp14:editId="58A0B050">
            <wp:extent cx="5705475" cy="71247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F1729" w:rsidRDefault="00FF2777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r>
        <w:rPr>
          <w:noProof/>
          <w:lang w:val="es-419" w:eastAsia="es-419"/>
        </w:rPr>
        <w:lastRenderedPageBreak/>
        <w:drawing>
          <wp:inline distT="0" distB="0" distL="0" distR="0" wp14:anchorId="6384232F" wp14:editId="34C69B70">
            <wp:extent cx="5866791" cy="1996965"/>
            <wp:effectExtent l="0" t="0" r="63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307" cy="202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729" w:rsidSect="00115EA9">
      <w:footerReference w:type="default" r:id="rId11"/>
      <w:pgSz w:w="12242" w:h="15842" w:code="1"/>
      <w:pgMar w:top="567" w:right="1134" w:bottom="1418" w:left="1134" w:header="624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E6B" w:rsidRDefault="00157E6B">
      <w:r>
        <w:separator/>
      </w:r>
    </w:p>
  </w:endnote>
  <w:endnote w:type="continuationSeparator" w:id="0">
    <w:p w:rsidR="00157E6B" w:rsidRDefault="0015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E68" w:rsidRDefault="00842E68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E6B" w:rsidRDefault="00157E6B">
      <w:r>
        <w:separator/>
      </w:r>
    </w:p>
  </w:footnote>
  <w:footnote w:type="continuationSeparator" w:id="0">
    <w:p w:rsidR="00157E6B" w:rsidRDefault="00157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221288B4"/>
    <w:lvl w:ilvl="0">
      <w:numFmt w:val="decimal"/>
      <w:lvlText w:val="*"/>
      <w:lvlJc w:val="left"/>
    </w:lvl>
  </w:abstractNum>
  <w:abstractNum w:abstractNumId="1" w15:restartNumberingAfterBreak="0">
    <w:nsid w:val="012516EE"/>
    <w:multiLevelType w:val="hybridMultilevel"/>
    <w:tmpl w:val="44361B9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95775"/>
    <w:multiLevelType w:val="hybridMultilevel"/>
    <w:tmpl w:val="E08AAE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60C0D"/>
    <w:multiLevelType w:val="hybridMultilevel"/>
    <w:tmpl w:val="20EED0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02931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 w15:restartNumberingAfterBreak="0">
    <w:nsid w:val="10011CD7"/>
    <w:multiLevelType w:val="hybridMultilevel"/>
    <w:tmpl w:val="2A50BEF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35C8C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 w15:restartNumberingAfterBreak="0">
    <w:nsid w:val="16241545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 w15:restartNumberingAfterBreak="0">
    <w:nsid w:val="1CA76FD1"/>
    <w:multiLevelType w:val="hybridMultilevel"/>
    <w:tmpl w:val="00DC41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E7272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52FC5"/>
    <w:multiLevelType w:val="singleLevel"/>
    <w:tmpl w:val="D80242CC"/>
    <w:lvl w:ilvl="0">
      <w:start w:val="3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 w15:restartNumberingAfterBreak="0">
    <w:nsid w:val="26857779"/>
    <w:multiLevelType w:val="hybridMultilevel"/>
    <w:tmpl w:val="563E006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12747"/>
    <w:multiLevelType w:val="hybridMultilevel"/>
    <w:tmpl w:val="06F06224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83CC1"/>
    <w:multiLevelType w:val="singleLevel"/>
    <w:tmpl w:val="4856778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 w15:restartNumberingAfterBreak="0">
    <w:nsid w:val="30863640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 w15:restartNumberingAfterBreak="0">
    <w:nsid w:val="32506481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1162"/>
    <w:multiLevelType w:val="hybridMultilevel"/>
    <w:tmpl w:val="0F1E3A0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F0E9A"/>
    <w:multiLevelType w:val="hybridMultilevel"/>
    <w:tmpl w:val="AAD6535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3783D"/>
    <w:multiLevelType w:val="hybridMultilevel"/>
    <w:tmpl w:val="2C82D8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32FD9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 w15:restartNumberingAfterBreak="0">
    <w:nsid w:val="3BF1472F"/>
    <w:multiLevelType w:val="hybridMultilevel"/>
    <w:tmpl w:val="1B88855A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9055E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 w15:restartNumberingAfterBreak="0">
    <w:nsid w:val="47E71A7F"/>
    <w:multiLevelType w:val="hybridMultilevel"/>
    <w:tmpl w:val="51408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308C2"/>
    <w:multiLevelType w:val="hybridMultilevel"/>
    <w:tmpl w:val="75F6D79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A1021"/>
    <w:multiLevelType w:val="singleLevel"/>
    <w:tmpl w:val="0D3043E2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 w15:restartNumberingAfterBreak="0">
    <w:nsid w:val="49E10058"/>
    <w:multiLevelType w:val="hybridMultilevel"/>
    <w:tmpl w:val="B2DC45D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3367C"/>
    <w:multiLevelType w:val="hybridMultilevel"/>
    <w:tmpl w:val="DBCCDC6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F1679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 w15:restartNumberingAfterBreak="0">
    <w:nsid w:val="50B156E1"/>
    <w:multiLevelType w:val="singleLevel"/>
    <w:tmpl w:val="7F4E7BE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 w15:restartNumberingAfterBreak="0">
    <w:nsid w:val="551E3791"/>
    <w:multiLevelType w:val="multilevel"/>
    <w:tmpl w:val="0CAC6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86073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16678"/>
    <w:multiLevelType w:val="singleLevel"/>
    <w:tmpl w:val="8E2A785E"/>
    <w:lvl w:ilvl="0">
      <w:start w:val="1"/>
      <w:numFmt w:val="upperRoman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AED0DC7"/>
    <w:multiLevelType w:val="hybridMultilevel"/>
    <w:tmpl w:val="BF8A9944"/>
    <w:lvl w:ilvl="0" w:tplc="F066271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24518"/>
    <w:multiLevelType w:val="multilevel"/>
    <w:tmpl w:val="C436C52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5249"/>
    <w:multiLevelType w:val="multilevel"/>
    <w:tmpl w:val="A4946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56E41"/>
    <w:multiLevelType w:val="hybridMultilevel"/>
    <w:tmpl w:val="E2EE4EEE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3A3F46"/>
    <w:multiLevelType w:val="hybridMultilevel"/>
    <w:tmpl w:val="5AD650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74C9B"/>
    <w:multiLevelType w:val="singleLevel"/>
    <w:tmpl w:val="43DA6E10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 w15:restartNumberingAfterBreak="0">
    <w:nsid w:val="706C283D"/>
    <w:multiLevelType w:val="hybridMultilevel"/>
    <w:tmpl w:val="B59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97A37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0" w15:restartNumberingAfterBreak="0">
    <w:nsid w:val="73775C30"/>
    <w:multiLevelType w:val="multilevel"/>
    <w:tmpl w:val="EFEE0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65DF3"/>
    <w:multiLevelType w:val="hybridMultilevel"/>
    <w:tmpl w:val="F13C1F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39"/>
  </w:num>
  <w:num w:numId="7">
    <w:abstractNumId w:val="39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39"/>
    <w:lvlOverride w:ilvl="0">
      <w:lvl w:ilvl="0">
        <w:start w:val="3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1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8"/>
  </w:num>
  <w:num w:numId="31">
    <w:abstractNumId w:val="34"/>
  </w:num>
  <w:num w:numId="32">
    <w:abstractNumId w:val="22"/>
  </w:num>
  <w:num w:numId="33">
    <w:abstractNumId w:val="29"/>
  </w:num>
  <w:num w:numId="34">
    <w:abstractNumId w:val="40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CC"/>
    <w:rsid w:val="0000028F"/>
    <w:rsid w:val="00001572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5EA9"/>
    <w:rsid w:val="00116A69"/>
    <w:rsid w:val="00120C25"/>
    <w:rsid w:val="001243A9"/>
    <w:rsid w:val="0013425E"/>
    <w:rsid w:val="0014108C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B244C"/>
    <w:rsid w:val="001B34C9"/>
    <w:rsid w:val="001B56F0"/>
    <w:rsid w:val="001B7C68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30846"/>
    <w:rsid w:val="0023692E"/>
    <w:rsid w:val="00236F7B"/>
    <w:rsid w:val="00237C56"/>
    <w:rsid w:val="00240827"/>
    <w:rsid w:val="002445A9"/>
    <w:rsid w:val="00251A6F"/>
    <w:rsid w:val="00254FD2"/>
    <w:rsid w:val="002640C9"/>
    <w:rsid w:val="002643E2"/>
    <w:rsid w:val="00265044"/>
    <w:rsid w:val="00266FF2"/>
    <w:rsid w:val="00274A84"/>
    <w:rsid w:val="00281B51"/>
    <w:rsid w:val="002821E7"/>
    <w:rsid w:val="00291B71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67D9"/>
    <w:rsid w:val="004C731A"/>
    <w:rsid w:val="004D14B2"/>
    <w:rsid w:val="004D33F4"/>
    <w:rsid w:val="004F1729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349C7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F1D26"/>
    <w:rsid w:val="006F7EC5"/>
    <w:rsid w:val="00706E4E"/>
    <w:rsid w:val="00707938"/>
    <w:rsid w:val="007153C6"/>
    <w:rsid w:val="0071649A"/>
    <w:rsid w:val="00725002"/>
    <w:rsid w:val="007273F7"/>
    <w:rsid w:val="0073772E"/>
    <w:rsid w:val="00743F14"/>
    <w:rsid w:val="0074643E"/>
    <w:rsid w:val="007467D9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2E29"/>
    <w:rsid w:val="007D427D"/>
    <w:rsid w:val="007E0A17"/>
    <w:rsid w:val="007E2D3C"/>
    <w:rsid w:val="007E527B"/>
    <w:rsid w:val="007E63B2"/>
    <w:rsid w:val="007F0746"/>
    <w:rsid w:val="007F3630"/>
    <w:rsid w:val="007F4052"/>
    <w:rsid w:val="008126EC"/>
    <w:rsid w:val="0081779C"/>
    <w:rsid w:val="00821F81"/>
    <w:rsid w:val="00834565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9F7763"/>
    <w:rsid w:val="00A01A67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86042"/>
    <w:rsid w:val="00BA0C18"/>
    <w:rsid w:val="00BA12AF"/>
    <w:rsid w:val="00BA4D02"/>
    <w:rsid w:val="00BA6896"/>
    <w:rsid w:val="00BA717D"/>
    <w:rsid w:val="00BB35C2"/>
    <w:rsid w:val="00BB560E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241A"/>
    <w:rsid w:val="00D72476"/>
    <w:rsid w:val="00D74C85"/>
    <w:rsid w:val="00D8266E"/>
    <w:rsid w:val="00D9111E"/>
    <w:rsid w:val="00D9144B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EF03E1"/>
    <w:rsid w:val="00F05A01"/>
    <w:rsid w:val="00F07D8B"/>
    <w:rsid w:val="00F07F18"/>
    <w:rsid w:val="00F15176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85C42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2777"/>
    <w:rsid w:val="00FF5BA4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;"/>
  <w15:docId w15:val="{10E8C31E-AE4B-4570-B59E-8502FB45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G\IDV\OFFICE95\Vorlagen\HDM-VORLAGEN\brief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8A21B-E1E4-443D-A95B-9176CC2C8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</Template>
  <TotalTime>3</TotalTime>
  <Pages>2</Pages>
  <Words>38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creator>OLRF</dc:creator>
  <cp:lastModifiedBy>ASISTENTE</cp:lastModifiedBy>
  <cp:revision>3</cp:revision>
  <cp:lastPrinted>2021-03-11T15:47:00Z</cp:lastPrinted>
  <dcterms:created xsi:type="dcterms:W3CDTF">2021-03-11T15:22:00Z</dcterms:created>
  <dcterms:modified xsi:type="dcterms:W3CDTF">2021-03-11T15:47:00Z</dcterms:modified>
</cp:coreProperties>
</file>