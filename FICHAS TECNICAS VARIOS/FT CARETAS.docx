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199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3"/>
        <w:gridCol w:w="3686"/>
      </w:tblGrid>
      <w:tr w:rsidR="002A4D58" w:rsidRPr="00512D6C" w:rsidTr="00115EA9">
        <w:trPr>
          <w:trHeight w:hRule="exact" w:val="2121"/>
        </w:trPr>
        <w:tc>
          <w:tcPr>
            <w:tcW w:w="7513" w:type="dxa"/>
          </w:tcPr>
          <w:p w:rsidR="002A4D58" w:rsidRPr="00F80EA4" w:rsidRDefault="00B86042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b/>
                <w:sz w:val="20"/>
                <w:lang w:val="es-CO" w:eastAsia="es-CO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0</wp:posOffset>
                  </wp:positionV>
                  <wp:extent cx="3463200" cy="1004400"/>
                  <wp:effectExtent l="0" t="0" r="0" b="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019 NVO LOGO-DESTEK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</w:tcPr>
          <w:p w:rsidR="002A4D58" w:rsidRPr="00F80EA4" w:rsidRDefault="002A4D58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F80EA4">
              <w:rPr>
                <w:b/>
                <w:noProof w:val="0"/>
                <w:sz w:val="20"/>
                <w:lang w:val="es-ES"/>
              </w:rPr>
              <w:t>Destek Comercial S.A.S.</w:t>
            </w: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EB7AE8" w:rsidRDefault="004713B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CO"/>
              </w:rPr>
            </w:pPr>
            <w:r>
              <w:rPr>
                <w:b/>
                <w:lang w:val="es-CO"/>
              </w:rPr>
              <w:t>Carrera 60 No. 4 G - 53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Bogotá</w:t>
            </w:r>
            <w:r>
              <w:rPr>
                <w:b/>
                <w:noProof w:val="0"/>
                <w:lang w:val="es-ES"/>
              </w:rPr>
              <w:t xml:space="preserve"> D.C.</w:t>
            </w:r>
            <w:r w:rsidRPr="007B659F">
              <w:rPr>
                <w:b/>
                <w:noProof w:val="0"/>
                <w:lang w:val="es-ES"/>
              </w:rPr>
              <w:t xml:space="preserve"> - Colombia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Tel</w:t>
            </w:r>
            <w:r>
              <w:rPr>
                <w:b/>
                <w:noProof w:val="0"/>
                <w:lang w:val="es-ES"/>
              </w:rPr>
              <w:t>.</w:t>
            </w:r>
            <w:r w:rsidRPr="007B659F">
              <w:rPr>
                <w:b/>
                <w:noProof w:val="0"/>
                <w:lang w:val="es-ES"/>
              </w:rPr>
              <w:t xml:space="preserve"> (+ 57 1) </w:t>
            </w:r>
            <w:r>
              <w:rPr>
                <w:b/>
                <w:noProof w:val="0"/>
                <w:lang w:val="es-CO"/>
              </w:rPr>
              <w:t>260 22 81</w:t>
            </w:r>
            <w:r w:rsidR="00A36E03">
              <w:rPr>
                <w:b/>
                <w:noProof w:val="0"/>
                <w:lang w:val="es-CO"/>
              </w:rPr>
              <w:t xml:space="preserve"> / </w:t>
            </w:r>
            <w:r w:rsidR="00A36E03" w:rsidRPr="00A36E03">
              <w:rPr>
                <w:b/>
                <w:noProof w:val="0"/>
                <w:lang w:val="es-CO"/>
              </w:rPr>
              <w:t>702 05 71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Telef</w:t>
            </w:r>
            <w:r w:rsidRPr="007B659F">
              <w:rPr>
                <w:b/>
                <w:noProof w:val="0"/>
                <w:lang w:val="es-ES"/>
              </w:rPr>
              <w:t xml:space="preserve">ax (+ 57 1) </w:t>
            </w:r>
            <w:r w:rsidRPr="002B0B12">
              <w:rPr>
                <w:b/>
                <w:noProof w:val="0"/>
                <w:lang w:val="es-CO"/>
              </w:rPr>
              <w:t>702 0</w:t>
            </w:r>
            <w:r w:rsidR="00A36E03">
              <w:rPr>
                <w:b/>
                <w:noProof w:val="0"/>
                <w:lang w:val="es-CO"/>
              </w:rPr>
              <w:t>7</w:t>
            </w:r>
            <w:r w:rsidRPr="002B0B12">
              <w:rPr>
                <w:b/>
                <w:noProof w:val="0"/>
                <w:lang w:val="es-CO"/>
              </w:rPr>
              <w:t xml:space="preserve"> </w:t>
            </w:r>
            <w:r w:rsidR="00A36E03">
              <w:rPr>
                <w:b/>
                <w:noProof w:val="0"/>
                <w:lang w:val="es-CO"/>
              </w:rPr>
              <w:t>2</w:t>
            </w:r>
            <w:r w:rsidRPr="002B0B12">
              <w:rPr>
                <w:b/>
                <w:noProof w:val="0"/>
                <w:lang w:val="es-CO"/>
              </w:rPr>
              <w:t>1</w:t>
            </w:r>
          </w:p>
          <w:p w:rsidR="00FF5BA4" w:rsidRPr="007B659F" w:rsidRDefault="00A36E0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comercial</w:t>
            </w:r>
            <w:r w:rsidR="00FF5BA4" w:rsidRPr="007B659F">
              <w:rPr>
                <w:b/>
                <w:noProof w:val="0"/>
                <w:lang w:val="es-ES"/>
              </w:rPr>
              <w:t>@</w:t>
            </w:r>
            <w:r w:rsidR="00FF5BA4">
              <w:rPr>
                <w:b/>
                <w:noProof w:val="0"/>
                <w:lang w:val="es-ES"/>
              </w:rPr>
              <w:t>destekcomercial.com</w:t>
            </w:r>
          </w:p>
          <w:p w:rsidR="002A4D58" w:rsidRPr="00F80EA4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512D6C">
              <w:rPr>
                <w:b/>
                <w:noProof w:val="0"/>
                <w:lang w:val="es-ES"/>
              </w:rPr>
              <w:t>www.</w:t>
            </w:r>
            <w:r>
              <w:rPr>
                <w:b/>
                <w:noProof w:val="0"/>
                <w:lang w:val="es-ES"/>
              </w:rPr>
              <w:t>destekcomercial</w:t>
            </w:r>
            <w:r w:rsidRPr="00512D6C">
              <w:rPr>
                <w:b/>
                <w:noProof w:val="0"/>
                <w:lang w:val="es-ES"/>
              </w:rPr>
              <w:t>.com</w:t>
            </w:r>
          </w:p>
        </w:tc>
      </w:tr>
    </w:tbl>
    <w:p w:rsidR="00115EA9" w:rsidRPr="0023722C" w:rsidRDefault="00115EA9" w:rsidP="0023722C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b/>
          <w:sz w:val="36"/>
          <w:szCs w:val="36"/>
          <w:u w:val="single"/>
          <w:lang w:val="es-CO"/>
        </w:rPr>
      </w:pPr>
    </w:p>
    <w:p w:rsidR="0023722C" w:rsidRPr="0023722C" w:rsidRDefault="0023722C" w:rsidP="0023722C">
      <w:pPr>
        <w:overflowPunct/>
        <w:autoSpaceDE/>
        <w:autoSpaceDN/>
        <w:adjustRightInd/>
        <w:spacing w:after="200" w:line="276" w:lineRule="auto"/>
        <w:ind w:right="616"/>
        <w:jc w:val="center"/>
        <w:textAlignment w:val="auto"/>
        <w:rPr>
          <w:rFonts w:ascii="Calibri" w:eastAsia="Calibri" w:hAnsi="Calibri"/>
          <w:b/>
          <w:sz w:val="48"/>
          <w:szCs w:val="48"/>
          <w:u w:val="single"/>
          <w:lang w:val="es-CO"/>
        </w:rPr>
      </w:pPr>
      <w:r w:rsidRPr="0023722C">
        <w:rPr>
          <w:rFonts w:ascii="Calibri" w:eastAsia="Calibri" w:hAnsi="Calibri"/>
          <w:b/>
          <w:sz w:val="48"/>
          <w:szCs w:val="48"/>
          <w:u w:val="single"/>
          <w:lang w:val="es-CO"/>
        </w:rPr>
        <w:t>CARETA DE PROTECCION FACIAL</w:t>
      </w:r>
    </w:p>
    <w:p w:rsidR="0023722C" w:rsidRDefault="0023722C" w:rsidP="0023722C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  <w:bookmarkStart w:id="0" w:name="_GoBack"/>
      <w:bookmarkEnd w:id="0"/>
    </w:p>
    <w:p w:rsidR="0023722C" w:rsidRDefault="0023722C" w:rsidP="0023722C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</w:p>
    <w:p w:rsidR="0023722C" w:rsidRDefault="0023722C" w:rsidP="0023722C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02C42E82" wp14:editId="0072E156">
            <wp:extent cx="6489989" cy="4276725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4449" cy="427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22C" w:rsidSect="00115EA9">
      <w:footerReference w:type="default" r:id="rId11"/>
      <w:pgSz w:w="12242" w:h="15842" w:code="1"/>
      <w:pgMar w:top="567" w:right="1134" w:bottom="1418" w:left="1134" w:header="624" w:footer="5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E6B" w:rsidRDefault="00157E6B">
      <w:r>
        <w:separator/>
      </w:r>
    </w:p>
  </w:endnote>
  <w:endnote w:type="continuationSeparator" w:id="0">
    <w:p w:rsidR="00157E6B" w:rsidRDefault="00157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ennial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nePrin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E68" w:rsidRDefault="00842E68">
    <w:pPr>
      <w:pStyle w:val="Piedepgina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3810</wp:posOffset>
          </wp:positionH>
          <wp:positionV relativeFrom="paragraph">
            <wp:posOffset>-89535</wp:posOffset>
          </wp:positionV>
          <wp:extent cx="6333490" cy="474345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42E68" w:rsidRDefault="00842E6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E6B" w:rsidRDefault="00157E6B">
      <w:r>
        <w:separator/>
      </w:r>
    </w:p>
  </w:footnote>
  <w:footnote w:type="continuationSeparator" w:id="0">
    <w:p w:rsidR="00157E6B" w:rsidRDefault="00157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221288B4"/>
    <w:lvl w:ilvl="0">
      <w:numFmt w:val="decimal"/>
      <w:lvlText w:val="*"/>
      <w:lvlJc w:val="left"/>
    </w:lvl>
  </w:abstractNum>
  <w:abstractNum w:abstractNumId="1">
    <w:nsid w:val="012516EE"/>
    <w:multiLevelType w:val="hybridMultilevel"/>
    <w:tmpl w:val="44361B9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595775"/>
    <w:multiLevelType w:val="hybridMultilevel"/>
    <w:tmpl w:val="E08AAEC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2260C0D"/>
    <w:multiLevelType w:val="hybridMultilevel"/>
    <w:tmpl w:val="20EED0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8002931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5">
    <w:nsid w:val="10011CD7"/>
    <w:multiLevelType w:val="hybridMultilevel"/>
    <w:tmpl w:val="2A50BEF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2335C8C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7">
    <w:nsid w:val="16241545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8">
    <w:nsid w:val="1CA76FD1"/>
    <w:multiLevelType w:val="hybridMultilevel"/>
    <w:tmpl w:val="00DC41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E7E7272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952FC5"/>
    <w:multiLevelType w:val="singleLevel"/>
    <w:tmpl w:val="D80242CC"/>
    <w:lvl w:ilvl="0">
      <w:start w:val="3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1">
    <w:nsid w:val="26857779"/>
    <w:multiLevelType w:val="hybridMultilevel"/>
    <w:tmpl w:val="563E006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712747"/>
    <w:multiLevelType w:val="hybridMultilevel"/>
    <w:tmpl w:val="06F06224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C83CC1"/>
    <w:multiLevelType w:val="singleLevel"/>
    <w:tmpl w:val="4856778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4">
    <w:nsid w:val="30863640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5">
    <w:nsid w:val="32506481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551162"/>
    <w:multiLevelType w:val="hybridMultilevel"/>
    <w:tmpl w:val="0F1E3A0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39F0E9A"/>
    <w:multiLevelType w:val="hybridMultilevel"/>
    <w:tmpl w:val="AAD6535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E3783D"/>
    <w:multiLevelType w:val="hybridMultilevel"/>
    <w:tmpl w:val="2C82D80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7F32FD9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0">
    <w:nsid w:val="3BF1472F"/>
    <w:multiLevelType w:val="hybridMultilevel"/>
    <w:tmpl w:val="1B88855A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F9055E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2">
    <w:nsid w:val="47E71A7F"/>
    <w:multiLevelType w:val="hybridMultilevel"/>
    <w:tmpl w:val="51408A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8308C2"/>
    <w:multiLevelType w:val="hybridMultilevel"/>
    <w:tmpl w:val="75F6D79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89A1021"/>
    <w:multiLevelType w:val="singleLevel"/>
    <w:tmpl w:val="0D3043E2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5">
    <w:nsid w:val="49E10058"/>
    <w:multiLevelType w:val="hybridMultilevel"/>
    <w:tmpl w:val="B2DC45D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73367C"/>
    <w:multiLevelType w:val="hybridMultilevel"/>
    <w:tmpl w:val="DBCCDC6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CAF1679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8">
    <w:nsid w:val="50B156E1"/>
    <w:multiLevelType w:val="singleLevel"/>
    <w:tmpl w:val="7F4E7BE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9">
    <w:nsid w:val="551E3791"/>
    <w:multiLevelType w:val="multilevel"/>
    <w:tmpl w:val="0CAC68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F86073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416678"/>
    <w:multiLevelType w:val="singleLevel"/>
    <w:tmpl w:val="8E2A785E"/>
    <w:lvl w:ilvl="0">
      <w:start w:val="1"/>
      <w:numFmt w:val="upperRoman"/>
      <w:lvlText w:val="%1."/>
      <w:legacy w:legacy="1" w:legacySpace="0" w:legacyIndent="283"/>
      <w:lvlJc w:val="left"/>
      <w:pPr>
        <w:ind w:left="283" w:hanging="283"/>
      </w:pPr>
    </w:lvl>
  </w:abstractNum>
  <w:abstractNum w:abstractNumId="32">
    <w:nsid w:val="5AED0DC7"/>
    <w:multiLevelType w:val="hybridMultilevel"/>
    <w:tmpl w:val="BF8A9944"/>
    <w:lvl w:ilvl="0" w:tplc="F0662716">
      <w:start w:val="1"/>
      <w:numFmt w:val="upperLetter"/>
      <w:lvlText w:val="%1."/>
      <w:lvlJc w:val="left"/>
      <w:pPr>
        <w:ind w:left="720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C224518"/>
    <w:multiLevelType w:val="multilevel"/>
    <w:tmpl w:val="C436C526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695249"/>
    <w:multiLevelType w:val="multilevel"/>
    <w:tmpl w:val="A4946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356E41"/>
    <w:multiLevelType w:val="hybridMultilevel"/>
    <w:tmpl w:val="E2EE4EEE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53A3F46"/>
    <w:multiLevelType w:val="hybridMultilevel"/>
    <w:tmpl w:val="5AD650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7F74C9B"/>
    <w:multiLevelType w:val="singleLevel"/>
    <w:tmpl w:val="43DA6E10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38">
    <w:nsid w:val="706C283D"/>
    <w:multiLevelType w:val="hybridMultilevel"/>
    <w:tmpl w:val="B590C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3497A37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40">
    <w:nsid w:val="73775C30"/>
    <w:multiLevelType w:val="multilevel"/>
    <w:tmpl w:val="EFEE0D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B65DF3"/>
    <w:multiLevelType w:val="hybridMultilevel"/>
    <w:tmpl w:val="F13C1FA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31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37"/>
  </w:num>
  <w:num w:numId="6">
    <w:abstractNumId w:val="39"/>
  </w:num>
  <w:num w:numId="7">
    <w:abstractNumId w:val="39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8">
    <w:abstractNumId w:val="39"/>
    <w:lvlOverride w:ilvl="0">
      <w:lvl w:ilvl="0">
        <w:start w:val="3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9">
    <w:abstractNumId w:val="4"/>
  </w:num>
  <w:num w:numId="10">
    <w:abstractNumId w:val="14"/>
  </w:num>
  <w:num w:numId="11">
    <w:abstractNumId w:val="7"/>
  </w:num>
  <w:num w:numId="12">
    <w:abstractNumId w:val="6"/>
  </w:num>
  <w:num w:numId="13">
    <w:abstractNumId w:val="6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14">
    <w:abstractNumId w:val="21"/>
  </w:num>
  <w:num w:numId="15">
    <w:abstractNumId w:val="27"/>
  </w:num>
  <w:num w:numId="16">
    <w:abstractNumId w:val="10"/>
  </w:num>
  <w:num w:numId="1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9">
    <w:abstractNumId w:val="5"/>
  </w:num>
  <w:num w:numId="20">
    <w:abstractNumId w:val="41"/>
  </w:num>
  <w:num w:numId="21">
    <w:abstractNumId w:val="16"/>
  </w:num>
  <w:num w:numId="22">
    <w:abstractNumId w:val="23"/>
  </w:num>
  <w:num w:numId="23">
    <w:abstractNumId w:val="3"/>
  </w:num>
  <w:num w:numId="24">
    <w:abstractNumId w:val="26"/>
  </w:num>
  <w:num w:numId="25">
    <w:abstractNumId w:val="36"/>
  </w:num>
  <w:num w:numId="26">
    <w:abstractNumId w:val="2"/>
  </w:num>
  <w:num w:numId="27">
    <w:abstractNumId w:val="18"/>
  </w:num>
  <w:num w:numId="28">
    <w:abstractNumId w:val="13"/>
  </w:num>
  <w:num w:numId="29">
    <w:abstractNumId w:val="8"/>
  </w:num>
  <w:num w:numId="30">
    <w:abstractNumId w:val="38"/>
  </w:num>
  <w:num w:numId="31">
    <w:abstractNumId w:val="34"/>
  </w:num>
  <w:num w:numId="32">
    <w:abstractNumId w:val="22"/>
  </w:num>
  <w:num w:numId="33">
    <w:abstractNumId w:val="29"/>
  </w:num>
  <w:num w:numId="34">
    <w:abstractNumId w:val="40"/>
  </w:num>
  <w:num w:numId="35">
    <w:abstractNumId w:val="35"/>
  </w:num>
  <w:num w:numId="36">
    <w:abstractNumId w:val="19"/>
  </w:num>
  <w:num w:numId="37">
    <w:abstractNumId w:val="1"/>
  </w:num>
  <w:num w:numId="38">
    <w:abstractNumId w:val="15"/>
  </w:num>
  <w:num w:numId="39">
    <w:abstractNumId w:val="32"/>
  </w:num>
  <w:num w:numId="40">
    <w:abstractNumId w:val="9"/>
  </w:num>
  <w:num w:numId="41">
    <w:abstractNumId w:val="30"/>
  </w:num>
  <w:num w:numId="42">
    <w:abstractNumId w:val="20"/>
  </w:num>
  <w:num w:numId="43">
    <w:abstractNumId w:val="17"/>
  </w:num>
  <w:num w:numId="44">
    <w:abstractNumId w:val="25"/>
  </w:num>
  <w:num w:numId="45">
    <w:abstractNumId w:val="33"/>
  </w:num>
  <w:num w:numId="46">
    <w:abstractNumId w:val="11"/>
  </w:num>
  <w:num w:numId="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2CC"/>
    <w:rsid w:val="0000028F"/>
    <w:rsid w:val="00001572"/>
    <w:rsid w:val="00007FEB"/>
    <w:rsid w:val="00010967"/>
    <w:rsid w:val="00014167"/>
    <w:rsid w:val="00017B17"/>
    <w:rsid w:val="000207C9"/>
    <w:rsid w:val="00027FF7"/>
    <w:rsid w:val="00031499"/>
    <w:rsid w:val="00032820"/>
    <w:rsid w:val="000328F1"/>
    <w:rsid w:val="000340BF"/>
    <w:rsid w:val="00043E43"/>
    <w:rsid w:val="00044722"/>
    <w:rsid w:val="00045E64"/>
    <w:rsid w:val="000461E8"/>
    <w:rsid w:val="00054A48"/>
    <w:rsid w:val="00057865"/>
    <w:rsid w:val="00062AA1"/>
    <w:rsid w:val="0006455A"/>
    <w:rsid w:val="00072FD0"/>
    <w:rsid w:val="0007434B"/>
    <w:rsid w:val="00082D73"/>
    <w:rsid w:val="000A21A7"/>
    <w:rsid w:val="000B0BA1"/>
    <w:rsid w:val="000B0E80"/>
    <w:rsid w:val="000B1549"/>
    <w:rsid w:val="000B64DB"/>
    <w:rsid w:val="000C53AC"/>
    <w:rsid w:val="000D58F3"/>
    <w:rsid w:val="00104477"/>
    <w:rsid w:val="00104EC5"/>
    <w:rsid w:val="0011243D"/>
    <w:rsid w:val="00113BF4"/>
    <w:rsid w:val="00115EA9"/>
    <w:rsid w:val="00116A69"/>
    <w:rsid w:val="00120C25"/>
    <w:rsid w:val="001243A9"/>
    <w:rsid w:val="0013425E"/>
    <w:rsid w:val="0014108C"/>
    <w:rsid w:val="00145A2D"/>
    <w:rsid w:val="00145A2F"/>
    <w:rsid w:val="00146B96"/>
    <w:rsid w:val="00157E6B"/>
    <w:rsid w:val="001653DB"/>
    <w:rsid w:val="001665ED"/>
    <w:rsid w:val="001715FF"/>
    <w:rsid w:val="00180B83"/>
    <w:rsid w:val="001859EA"/>
    <w:rsid w:val="00186A66"/>
    <w:rsid w:val="001954C1"/>
    <w:rsid w:val="001A1B69"/>
    <w:rsid w:val="001A1FCD"/>
    <w:rsid w:val="001A6454"/>
    <w:rsid w:val="001B244C"/>
    <w:rsid w:val="001B34C9"/>
    <w:rsid w:val="001B7C68"/>
    <w:rsid w:val="001D1C78"/>
    <w:rsid w:val="001D4864"/>
    <w:rsid w:val="001E0546"/>
    <w:rsid w:val="001E060B"/>
    <w:rsid w:val="001E154B"/>
    <w:rsid w:val="001E3F7C"/>
    <w:rsid w:val="001F6166"/>
    <w:rsid w:val="001F632E"/>
    <w:rsid w:val="00201FD1"/>
    <w:rsid w:val="0020419A"/>
    <w:rsid w:val="00217E9C"/>
    <w:rsid w:val="00230846"/>
    <w:rsid w:val="0023692E"/>
    <w:rsid w:val="00236F7B"/>
    <w:rsid w:val="0023722C"/>
    <w:rsid w:val="00237C56"/>
    <w:rsid w:val="00240827"/>
    <w:rsid w:val="002445A9"/>
    <w:rsid w:val="00251A6F"/>
    <w:rsid w:val="002640C9"/>
    <w:rsid w:val="002643E2"/>
    <w:rsid w:val="00265044"/>
    <w:rsid w:val="00266FF2"/>
    <w:rsid w:val="00274A84"/>
    <w:rsid w:val="00281B51"/>
    <w:rsid w:val="002821E7"/>
    <w:rsid w:val="00291B71"/>
    <w:rsid w:val="00297380"/>
    <w:rsid w:val="002A43F7"/>
    <w:rsid w:val="002A4D58"/>
    <w:rsid w:val="002A590C"/>
    <w:rsid w:val="002A5954"/>
    <w:rsid w:val="002B1147"/>
    <w:rsid w:val="002B2A73"/>
    <w:rsid w:val="002B4E3A"/>
    <w:rsid w:val="002B5045"/>
    <w:rsid w:val="002B6585"/>
    <w:rsid w:val="002C2792"/>
    <w:rsid w:val="002C568F"/>
    <w:rsid w:val="002C785B"/>
    <w:rsid w:val="002D1121"/>
    <w:rsid w:val="002D5AA2"/>
    <w:rsid w:val="002F01CF"/>
    <w:rsid w:val="002F164F"/>
    <w:rsid w:val="00303BEF"/>
    <w:rsid w:val="00310344"/>
    <w:rsid w:val="00315EA6"/>
    <w:rsid w:val="00321C26"/>
    <w:rsid w:val="00321EF4"/>
    <w:rsid w:val="00323FC2"/>
    <w:rsid w:val="00326E51"/>
    <w:rsid w:val="00335D67"/>
    <w:rsid w:val="00336178"/>
    <w:rsid w:val="0034504E"/>
    <w:rsid w:val="00360D01"/>
    <w:rsid w:val="00362958"/>
    <w:rsid w:val="00370E83"/>
    <w:rsid w:val="0037221B"/>
    <w:rsid w:val="00381A6D"/>
    <w:rsid w:val="0038404E"/>
    <w:rsid w:val="00385AA2"/>
    <w:rsid w:val="003A6CC5"/>
    <w:rsid w:val="003A6E3F"/>
    <w:rsid w:val="003A7316"/>
    <w:rsid w:val="003B3C73"/>
    <w:rsid w:val="003C1871"/>
    <w:rsid w:val="003C3D8D"/>
    <w:rsid w:val="003C755F"/>
    <w:rsid w:val="003D155D"/>
    <w:rsid w:val="003D32A2"/>
    <w:rsid w:val="003E73BD"/>
    <w:rsid w:val="003F3E6E"/>
    <w:rsid w:val="004012BE"/>
    <w:rsid w:val="00405260"/>
    <w:rsid w:val="004054D3"/>
    <w:rsid w:val="004116B6"/>
    <w:rsid w:val="00415610"/>
    <w:rsid w:val="00422536"/>
    <w:rsid w:val="00423AF9"/>
    <w:rsid w:val="0042469C"/>
    <w:rsid w:val="0043170C"/>
    <w:rsid w:val="00431DB1"/>
    <w:rsid w:val="0044492B"/>
    <w:rsid w:val="00446D9F"/>
    <w:rsid w:val="00450F8B"/>
    <w:rsid w:val="00456CC2"/>
    <w:rsid w:val="004572FC"/>
    <w:rsid w:val="0046272F"/>
    <w:rsid w:val="00463EF5"/>
    <w:rsid w:val="00465127"/>
    <w:rsid w:val="0046625E"/>
    <w:rsid w:val="004713B3"/>
    <w:rsid w:val="004763EB"/>
    <w:rsid w:val="00493CDC"/>
    <w:rsid w:val="004969A3"/>
    <w:rsid w:val="004B548C"/>
    <w:rsid w:val="004C5CE3"/>
    <w:rsid w:val="004C67D9"/>
    <w:rsid w:val="004C731A"/>
    <w:rsid w:val="004D14B2"/>
    <w:rsid w:val="004D33F4"/>
    <w:rsid w:val="004F2AEB"/>
    <w:rsid w:val="00506C21"/>
    <w:rsid w:val="0050741E"/>
    <w:rsid w:val="005104D6"/>
    <w:rsid w:val="0051296F"/>
    <w:rsid w:val="00512D6C"/>
    <w:rsid w:val="005160D9"/>
    <w:rsid w:val="00516918"/>
    <w:rsid w:val="00525D6E"/>
    <w:rsid w:val="00526762"/>
    <w:rsid w:val="005349C7"/>
    <w:rsid w:val="00566724"/>
    <w:rsid w:val="005667AF"/>
    <w:rsid w:val="00566E05"/>
    <w:rsid w:val="00574A0B"/>
    <w:rsid w:val="00583B89"/>
    <w:rsid w:val="00585F53"/>
    <w:rsid w:val="005904E4"/>
    <w:rsid w:val="00592A2B"/>
    <w:rsid w:val="005A3311"/>
    <w:rsid w:val="005A7086"/>
    <w:rsid w:val="005A74C1"/>
    <w:rsid w:val="005B34BE"/>
    <w:rsid w:val="005C2687"/>
    <w:rsid w:val="005D128B"/>
    <w:rsid w:val="005D177A"/>
    <w:rsid w:val="005D5786"/>
    <w:rsid w:val="005D6328"/>
    <w:rsid w:val="005D78FD"/>
    <w:rsid w:val="005E02E3"/>
    <w:rsid w:val="005F4B05"/>
    <w:rsid w:val="006041C5"/>
    <w:rsid w:val="006045BC"/>
    <w:rsid w:val="00612C03"/>
    <w:rsid w:val="00614F2E"/>
    <w:rsid w:val="006238EC"/>
    <w:rsid w:val="00632F34"/>
    <w:rsid w:val="00636D8B"/>
    <w:rsid w:val="00640469"/>
    <w:rsid w:val="00651469"/>
    <w:rsid w:val="006532B2"/>
    <w:rsid w:val="006536AD"/>
    <w:rsid w:val="00666601"/>
    <w:rsid w:val="00672958"/>
    <w:rsid w:val="00673A80"/>
    <w:rsid w:val="00677E10"/>
    <w:rsid w:val="006827E8"/>
    <w:rsid w:val="00686EEF"/>
    <w:rsid w:val="00692869"/>
    <w:rsid w:val="006A0476"/>
    <w:rsid w:val="006A11D1"/>
    <w:rsid w:val="006A3A12"/>
    <w:rsid w:val="006A51E3"/>
    <w:rsid w:val="006A7F74"/>
    <w:rsid w:val="006B2D61"/>
    <w:rsid w:val="006B42D5"/>
    <w:rsid w:val="006B5C13"/>
    <w:rsid w:val="006B5CB2"/>
    <w:rsid w:val="006D636A"/>
    <w:rsid w:val="006E1B52"/>
    <w:rsid w:val="006E4D22"/>
    <w:rsid w:val="006F1D26"/>
    <w:rsid w:val="006F7EC5"/>
    <w:rsid w:val="00706E4E"/>
    <w:rsid w:val="00707938"/>
    <w:rsid w:val="007153C6"/>
    <w:rsid w:val="0071649A"/>
    <w:rsid w:val="00725002"/>
    <w:rsid w:val="007273F7"/>
    <w:rsid w:val="0073772E"/>
    <w:rsid w:val="00743F14"/>
    <w:rsid w:val="0074643E"/>
    <w:rsid w:val="007467D9"/>
    <w:rsid w:val="00747E16"/>
    <w:rsid w:val="007551D7"/>
    <w:rsid w:val="0076255E"/>
    <w:rsid w:val="007640CF"/>
    <w:rsid w:val="00773469"/>
    <w:rsid w:val="007744FA"/>
    <w:rsid w:val="007824A8"/>
    <w:rsid w:val="00795324"/>
    <w:rsid w:val="007A1E34"/>
    <w:rsid w:val="007A228F"/>
    <w:rsid w:val="007B159D"/>
    <w:rsid w:val="007B659F"/>
    <w:rsid w:val="007C0261"/>
    <w:rsid w:val="007D1D00"/>
    <w:rsid w:val="007D2E29"/>
    <w:rsid w:val="007D427D"/>
    <w:rsid w:val="007E0A17"/>
    <w:rsid w:val="007E2D3C"/>
    <w:rsid w:val="007E527B"/>
    <w:rsid w:val="007E63B2"/>
    <w:rsid w:val="007F0746"/>
    <w:rsid w:val="007F3630"/>
    <w:rsid w:val="007F4052"/>
    <w:rsid w:val="008126EC"/>
    <w:rsid w:val="0081779C"/>
    <w:rsid w:val="00821F81"/>
    <w:rsid w:val="008360FF"/>
    <w:rsid w:val="008362CC"/>
    <w:rsid w:val="00837B0E"/>
    <w:rsid w:val="00842E68"/>
    <w:rsid w:val="00843A99"/>
    <w:rsid w:val="00852F4E"/>
    <w:rsid w:val="008535BD"/>
    <w:rsid w:val="00855439"/>
    <w:rsid w:val="00857B4B"/>
    <w:rsid w:val="00863E51"/>
    <w:rsid w:val="00865CC0"/>
    <w:rsid w:val="00870398"/>
    <w:rsid w:val="00873D36"/>
    <w:rsid w:val="008866C8"/>
    <w:rsid w:val="008B327D"/>
    <w:rsid w:val="008B71BA"/>
    <w:rsid w:val="008B7C6D"/>
    <w:rsid w:val="008C0332"/>
    <w:rsid w:val="008C358C"/>
    <w:rsid w:val="008C4E35"/>
    <w:rsid w:val="008C5606"/>
    <w:rsid w:val="008C69F3"/>
    <w:rsid w:val="008D2C28"/>
    <w:rsid w:val="008E43BD"/>
    <w:rsid w:val="009005FB"/>
    <w:rsid w:val="0091413E"/>
    <w:rsid w:val="00915D4F"/>
    <w:rsid w:val="009165D0"/>
    <w:rsid w:val="00924EF1"/>
    <w:rsid w:val="009314E0"/>
    <w:rsid w:val="00933959"/>
    <w:rsid w:val="00936454"/>
    <w:rsid w:val="00941936"/>
    <w:rsid w:val="00964CD9"/>
    <w:rsid w:val="009659C7"/>
    <w:rsid w:val="00986161"/>
    <w:rsid w:val="00986FBD"/>
    <w:rsid w:val="00992AF8"/>
    <w:rsid w:val="00997D3C"/>
    <w:rsid w:val="009A0A62"/>
    <w:rsid w:val="009C56A7"/>
    <w:rsid w:val="009E1206"/>
    <w:rsid w:val="009E26D3"/>
    <w:rsid w:val="009F10CF"/>
    <w:rsid w:val="009F3032"/>
    <w:rsid w:val="009F7763"/>
    <w:rsid w:val="00A042E3"/>
    <w:rsid w:val="00A12555"/>
    <w:rsid w:val="00A26B5A"/>
    <w:rsid w:val="00A36644"/>
    <w:rsid w:val="00A36E03"/>
    <w:rsid w:val="00A43117"/>
    <w:rsid w:val="00A5047B"/>
    <w:rsid w:val="00A54F67"/>
    <w:rsid w:val="00A8179B"/>
    <w:rsid w:val="00A836A9"/>
    <w:rsid w:val="00A906BD"/>
    <w:rsid w:val="00AA2E20"/>
    <w:rsid w:val="00AA4007"/>
    <w:rsid w:val="00AA675A"/>
    <w:rsid w:val="00AA6C9B"/>
    <w:rsid w:val="00AB13A6"/>
    <w:rsid w:val="00AB47A7"/>
    <w:rsid w:val="00AB4C2A"/>
    <w:rsid w:val="00AD0DF2"/>
    <w:rsid w:val="00AD282B"/>
    <w:rsid w:val="00AE1741"/>
    <w:rsid w:val="00B0556B"/>
    <w:rsid w:val="00B10A8C"/>
    <w:rsid w:val="00B11992"/>
    <w:rsid w:val="00B351EF"/>
    <w:rsid w:val="00B52360"/>
    <w:rsid w:val="00B54F7B"/>
    <w:rsid w:val="00B55370"/>
    <w:rsid w:val="00B5734E"/>
    <w:rsid w:val="00B61770"/>
    <w:rsid w:val="00B63AE7"/>
    <w:rsid w:val="00B67839"/>
    <w:rsid w:val="00B73164"/>
    <w:rsid w:val="00B74C56"/>
    <w:rsid w:val="00B819F9"/>
    <w:rsid w:val="00B82511"/>
    <w:rsid w:val="00B839C6"/>
    <w:rsid w:val="00B86042"/>
    <w:rsid w:val="00BA0C18"/>
    <w:rsid w:val="00BA12AF"/>
    <w:rsid w:val="00BA4D02"/>
    <w:rsid w:val="00BA6896"/>
    <w:rsid w:val="00BA717D"/>
    <w:rsid w:val="00BB35C2"/>
    <w:rsid w:val="00BB560E"/>
    <w:rsid w:val="00BC631B"/>
    <w:rsid w:val="00BE2A2D"/>
    <w:rsid w:val="00BE67B0"/>
    <w:rsid w:val="00BE6CCF"/>
    <w:rsid w:val="00BE7F5F"/>
    <w:rsid w:val="00BF2AFA"/>
    <w:rsid w:val="00BF6DC2"/>
    <w:rsid w:val="00C04CFF"/>
    <w:rsid w:val="00C06C1E"/>
    <w:rsid w:val="00C1128F"/>
    <w:rsid w:val="00C1329F"/>
    <w:rsid w:val="00C15309"/>
    <w:rsid w:val="00C15FA8"/>
    <w:rsid w:val="00C2222F"/>
    <w:rsid w:val="00C246BD"/>
    <w:rsid w:val="00C24E54"/>
    <w:rsid w:val="00C27071"/>
    <w:rsid w:val="00C30B62"/>
    <w:rsid w:val="00C30D0E"/>
    <w:rsid w:val="00C416CF"/>
    <w:rsid w:val="00C50EAD"/>
    <w:rsid w:val="00C52B8F"/>
    <w:rsid w:val="00C5436F"/>
    <w:rsid w:val="00C54737"/>
    <w:rsid w:val="00C54F7D"/>
    <w:rsid w:val="00C570BB"/>
    <w:rsid w:val="00C6319F"/>
    <w:rsid w:val="00C85E0F"/>
    <w:rsid w:val="00C869CA"/>
    <w:rsid w:val="00CA415E"/>
    <w:rsid w:val="00CA52C2"/>
    <w:rsid w:val="00CB1287"/>
    <w:rsid w:val="00CB728E"/>
    <w:rsid w:val="00CC4CE5"/>
    <w:rsid w:val="00CC5F15"/>
    <w:rsid w:val="00CC7A33"/>
    <w:rsid w:val="00CD1795"/>
    <w:rsid w:val="00CD3139"/>
    <w:rsid w:val="00CD61C3"/>
    <w:rsid w:val="00CF39BE"/>
    <w:rsid w:val="00CF43A7"/>
    <w:rsid w:val="00D00E0A"/>
    <w:rsid w:val="00D016E2"/>
    <w:rsid w:val="00D0687A"/>
    <w:rsid w:val="00D07B3A"/>
    <w:rsid w:val="00D105C7"/>
    <w:rsid w:val="00D11FCA"/>
    <w:rsid w:val="00D24642"/>
    <w:rsid w:val="00D26EDF"/>
    <w:rsid w:val="00D3351F"/>
    <w:rsid w:val="00D363D9"/>
    <w:rsid w:val="00D41123"/>
    <w:rsid w:val="00D54158"/>
    <w:rsid w:val="00D569BA"/>
    <w:rsid w:val="00D610A3"/>
    <w:rsid w:val="00D6228E"/>
    <w:rsid w:val="00D63EAC"/>
    <w:rsid w:val="00D662CC"/>
    <w:rsid w:val="00D67E81"/>
    <w:rsid w:val="00D7241A"/>
    <w:rsid w:val="00D72476"/>
    <w:rsid w:val="00D74C85"/>
    <w:rsid w:val="00D8266E"/>
    <w:rsid w:val="00D9111E"/>
    <w:rsid w:val="00D9144B"/>
    <w:rsid w:val="00DA610E"/>
    <w:rsid w:val="00DA6135"/>
    <w:rsid w:val="00DB2758"/>
    <w:rsid w:val="00DB3214"/>
    <w:rsid w:val="00DB3672"/>
    <w:rsid w:val="00DB5F8B"/>
    <w:rsid w:val="00DB7E36"/>
    <w:rsid w:val="00DC1583"/>
    <w:rsid w:val="00DC7C4D"/>
    <w:rsid w:val="00DD236C"/>
    <w:rsid w:val="00DD59DD"/>
    <w:rsid w:val="00DE164A"/>
    <w:rsid w:val="00DF2133"/>
    <w:rsid w:val="00DF4BB7"/>
    <w:rsid w:val="00DF7047"/>
    <w:rsid w:val="00E0032D"/>
    <w:rsid w:val="00E01E98"/>
    <w:rsid w:val="00E12482"/>
    <w:rsid w:val="00E15009"/>
    <w:rsid w:val="00E15956"/>
    <w:rsid w:val="00E1617F"/>
    <w:rsid w:val="00E16485"/>
    <w:rsid w:val="00E26E46"/>
    <w:rsid w:val="00E3600D"/>
    <w:rsid w:val="00E450C9"/>
    <w:rsid w:val="00E50EF5"/>
    <w:rsid w:val="00E54257"/>
    <w:rsid w:val="00E57FC9"/>
    <w:rsid w:val="00E6175D"/>
    <w:rsid w:val="00E61F98"/>
    <w:rsid w:val="00E713F4"/>
    <w:rsid w:val="00E859AF"/>
    <w:rsid w:val="00E9019B"/>
    <w:rsid w:val="00E90867"/>
    <w:rsid w:val="00E90B53"/>
    <w:rsid w:val="00EA32AF"/>
    <w:rsid w:val="00EB5A21"/>
    <w:rsid w:val="00EB740E"/>
    <w:rsid w:val="00EB7AE8"/>
    <w:rsid w:val="00EC3B23"/>
    <w:rsid w:val="00EC3E30"/>
    <w:rsid w:val="00EC4F6D"/>
    <w:rsid w:val="00ED7E12"/>
    <w:rsid w:val="00EE45CE"/>
    <w:rsid w:val="00EE549D"/>
    <w:rsid w:val="00EF03E1"/>
    <w:rsid w:val="00F05A01"/>
    <w:rsid w:val="00F07D8B"/>
    <w:rsid w:val="00F07F18"/>
    <w:rsid w:val="00F15176"/>
    <w:rsid w:val="00F27349"/>
    <w:rsid w:val="00F306BE"/>
    <w:rsid w:val="00F337B2"/>
    <w:rsid w:val="00F35AB0"/>
    <w:rsid w:val="00F517AA"/>
    <w:rsid w:val="00F52BF6"/>
    <w:rsid w:val="00F55084"/>
    <w:rsid w:val="00F617AA"/>
    <w:rsid w:val="00F6226F"/>
    <w:rsid w:val="00F67A0E"/>
    <w:rsid w:val="00F80EA4"/>
    <w:rsid w:val="00F8316E"/>
    <w:rsid w:val="00F84093"/>
    <w:rsid w:val="00F85C42"/>
    <w:rsid w:val="00F975BD"/>
    <w:rsid w:val="00FA5154"/>
    <w:rsid w:val="00FD495C"/>
    <w:rsid w:val="00FE391B"/>
    <w:rsid w:val="00FE4E9A"/>
    <w:rsid w:val="00FE703A"/>
    <w:rsid w:val="00FE7956"/>
    <w:rsid w:val="00FF0D77"/>
    <w:rsid w:val="00FF12B6"/>
    <w:rsid w:val="00FF5BA4"/>
    <w:rsid w:val="00FF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2"/>
      <w:lang w:val="de-DE" w:eastAsia="en-US"/>
    </w:rPr>
  </w:style>
  <w:style w:type="paragraph" w:styleId="Ttulo1">
    <w:name w:val="heading 1"/>
    <w:basedOn w:val="Normal"/>
    <w:next w:val="Normal"/>
    <w:qFormat/>
    <w:pPr>
      <w:spacing w:before="240" w:after="120"/>
      <w:jc w:val="both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spacing w:before="120" w:after="60"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120" w:after="60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spacing w:before="120" w:after="6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spacing w:before="120" w:after="60"/>
      <w:jc w:val="both"/>
      <w:outlineLvl w:val="4"/>
    </w:pPr>
    <w:rPr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Centennial" w:hAnsi="Centennial"/>
      <w:b/>
      <w:color w:val="FF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AdrblockB">
    <w:name w:val="HDM_AdrblockB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b/>
      <w:noProof/>
      <w:sz w:val="15"/>
      <w:lang w:val="en-GB" w:eastAsia="en-US"/>
    </w:rPr>
  </w:style>
  <w:style w:type="paragraph" w:customStyle="1" w:styleId="HDMAdrLeft">
    <w:name w:val="HDM_AdrLeft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FotNote">
    <w:name w:val="HDM_FotNote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1"/>
      <w:lang w:val="en-GB" w:eastAsia="en-US"/>
    </w:rPr>
  </w:style>
  <w:style w:type="paragraph" w:customStyle="1" w:styleId="HDMHeadline">
    <w:name w:val="HDM_Hea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36"/>
      <w:lang w:val="en-GB" w:eastAsia="en-US"/>
    </w:rPr>
  </w:style>
  <w:style w:type="paragraph" w:customStyle="1" w:styleId="HDMInfoblock">
    <w:name w:val="HDM_Infoblock"/>
    <w:pPr>
      <w:overflowPunct w:val="0"/>
      <w:autoSpaceDE w:val="0"/>
      <w:autoSpaceDN w:val="0"/>
      <w:adjustRightInd w:val="0"/>
      <w:spacing w:line="260" w:lineRule="exact"/>
      <w:jc w:val="righ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Line">
    <w:name w:val="HDM_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US"/>
    </w:rPr>
  </w:style>
  <w:style w:type="paragraph" w:customStyle="1" w:styleId="HDMSubHdline">
    <w:name w:val="HDM_SubH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8"/>
      <w:lang w:val="en-GB" w:eastAsia="en-US"/>
    </w:rPr>
  </w:style>
  <w:style w:type="paragraph" w:customStyle="1" w:styleId="HDMTableline">
    <w:name w:val="HDM_Table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4"/>
      <w:lang w:val="en-GB" w:eastAsia="en-US"/>
    </w:rPr>
  </w:style>
  <w:style w:type="paragraph" w:customStyle="1" w:styleId="HDMText">
    <w:name w:val="HDM_Text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Bold">
    <w:name w:val="HDM_TextBold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b/>
      <w:noProof/>
      <w:sz w:val="22"/>
      <w:lang w:val="en-GB" w:eastAsia="en-US"/>
    </w:rPr>
  </w:style>
  <w:style w:type="paragraph" w:styleId="Encabezado">
    <w:name w:val="header"/>
    <w:basedOn w:val="Normal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</w:style>
  <w:style w:type="paragraph" w:customStyle="1" w:styleId="HDMAdrLeftB">
    <w:name w:val="HDM_AdrLeftB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LineSmall">
    <w:name w:val="HDM_Line_Small"/>
    <w:pPr>
      <w:overflowPunct w:val="0"/>
      <w:autoSpaceDE w:val="0"/>
      <w:autoSpaceDN w:val="0"/>
      <w:adjustRightInd w:val="0"/>
      <w:ind w:left="57"/>
      <w:textAlignment w:val="baseline"/>
    </w:pPr>
    <w:rPr>
      <w:rFonts w:ascii="Arial" w:hAnsi="Arial"/>
      <w:noProof/>
      <w:sz w:val="18"/>
      <w:lang w:val="en-GB" w:eastAsia="en-US"/>
    </w:rPr>
  </w:style>
  <w:style w:type="paragraph" w:customStyle="1" w:styleId="HDMTextLetter">
    <w:name w:val="HDM_Text_Letter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Normal">
    <w:name w:val="HDM_Text_Normal"/>
    <w:pPr>
      <w:overflowPunct w:val="0"/>
      <w:autoSpaceDE w:val="0"/>
      <w:autoSpaceDN w:val="0"/>
      <w:adjustRightInd w:val="0"/>
      <w:spacing w:line="260" w:lineRule="exact"/>
      <w:ind w:right="1985"/>
      <w:textAlignment w:val="baseline"/>
    </w:pPr>
    <w:rPr>
      <w:noProof/>
      <w:sz w:val="22"/>
      <w:lang w:val="en-GB" w:eastAsia="en-US"/>
    </w:rPr>
  </w:style>
  <w:style w:type="paragraph" w:customStyle="1" w:styleId="Text">
    <w:name w:val="Tex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color w:val="000000"/>
      <w:sz w:val="24"/>
      <w:lang w:val="de-DE" w:eastAsia="en-US"/>
    </w:rPr>
  </w:style>
  <w:style w:type="paragraph" w:customStyle="1" w:styleId="Anschrift">
    <w:name w:val="Anschrif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TabellenText">
    <w:name w:val="Tabellen Text"/>
    <w:pPr>
      <w:widowControl w:val="0"/>
      <w:overflowPunct w:val="0"/>
      <w:autoSpaceDE w:val="0"/>
      <w:autoSpaceDN w:val="0"/>
      <w:adjustRightInd w:val="0"/>
      <w:spacing w:line="240" w:lineRule="atLeast"/>
      <w:ind w:left="56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Betreff">
    <w:name w:val="Betreff"/>
    <w:basedOn w:val="Normal"/>
    <w:pPr>
      <w:spacing w:line="240" w:lineRule="exact"/>
    </w:pPr>
    <w:rPr>
      <w:rFonts w:ascii="Centennial" w:hAnsi="Centennial"/>
      <w:b/>
      <w:sz w:val="20"/>
    </w:rPr>
  </w:style>
  <w:style w:type="paragraph" w:customStyle="1" w:styleId="Epgrafe1">
    <w:name w:val="Epígrafe1"/>
    <w:basedOn w:val="Normal"/>
    <w:next w:val="Normal"/>
    <w:qFormat/>
    <w:pPr>
      <w:widowControl w:val="0"/>
      <w:tabs>
        <w:tab w:val="right" w:pos="4139"/>
        <w:tab w:val="left" w:pos="5273"/>
        <w:tab w:val="right" w:pos="9185"/>
        <w:tab w:val="left" w:pos="10319"/>
        <w:tab w:val="right" w:pos="15026"/>
      </w:tabs>
    </w:pPr>
    <w:rPr>
      <w:rFonts w:ascii="Arial" w:hAnsi="Arial"/>
      <w:b/>
      <w:sz w:val="28"/>
    </w:rPr>
  </w:style>
  <w:style w:type="paragraph" w:styleId="Textoindependiente">
    <w:name w:val="Body Text"/>
    <w:basedOn w:val="Normal"/>
    <w:pPr>
      <w:numPr>
        <w:ilvl w:val="12"/>
      </w:numPr>
      <w:ind w:right="335"/>
    </w:pPr>
    <w:rPr>
      <w:color w:val="FF0000"/>
      <w:sz w:val="20"/>
    </w:rPr>
  </w:style>
  <w:style w:type="paragraph" w:styleId="Textoindependiente2">
    <w:name w:val="Body Text 2"/>
    <w:basedOn w:val="Normal"/>
    <w:pPr>
      <w:numPr>
        <w:ilvl w:val="12"/>
      </w:numPr>
      <w:ind w:right="335"/>
    </w:pPr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extoindependiente31">
    <w:name w:val="Texto independiente 31"/>
    <w:basedOn w:val="Normal"/>
    <w:pPr>
      <w:ind w:right="335"/>
    </w:pPr>
    <w:rPr>
      <w:sz w:val="20"/>
    </w:rPr>
  </w:style>
  <w:style w:type="paragraph" w:customStyle="1" w:styleId="Textoindependiente21">
    <w:name w:val="Texto independiente 21"/>
    <w:basedOn w:val="Normal"/>
    <w:rPr>
      <w:color w:val="FF0000"/>
      <w:sz w:val="20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customStyle="1" w:styleId="text0">
    <w:name w:val="text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styleId="Sangra2detindependiente">
    <w:name w:val="Body Text Indent 2"/>
    <w:basedOn w:val="Normal"/>
    <w:rsid w:val="00BF6DC2"/>
    <w:pPr>
      <w:spacing w:after="120" w:line="480" w:lineRule="auto"/>
      <w:ind w:left="283"/>
    </w:pPr>
  </w:style>
  <w:style w:type="paragraph" w:customStyle="1" w:styleId="opciona">
    <w:name w:val="opcion a"/>
    <w:basedOn w:val="Normal"/>
    <w:rsid w:val="00BF6DC2"/>
    <w:pPr>
      <w:tabs>
        <w:tab w:val="left" w:pos="7200"/>
        <w:tab w:val="right" w:pos="9360"/>
      </w:tabs>
      <w:overflowPunct/>
      <w:autoSpaceDE/>
      <w:autoSpaceDN/>
      <w:adjustRightInd/>
      <w:ind w:left="270" w:right="1440" w:hanging="270"/>
      <w:textAlignment w:val="auto"/>
    </w:pPr>
    <w:rPr>
      <w:rFonts w:ascii="LinePrinter" w:hAnsi="LinePrinter"/>
      <w:noProof/>
      <w:sz w:val="24"/>
      <w:lang w:val="es-ES_tradnl" w:eastAsia="es-ES"/>
    </w:rPr>
  </w:style>
  <w:style w:type="table" w:styleId="Tablaconcuadrcula">
    <w:name w:val="Table Grid"/>
    <w:basedOn w:val="Tablanormal"/>
    <w:uiPriority w:val="59"/>
    <w:rsid w:val="005D177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86FBD"/>
    <w:pPr>
      <w:widowControl w:val="0"/>
      <w:tabs>
        <w:tab w:val="left" w:pos="440"/>
      </w:tabs>
      <w:overflowPunct/>
      <w:adjustRightInd/>
      <w:spacing w:line="240" w:lineRule="atLeast"/>
      <w:ind w:left="1000"/>
      <w:textAlignment w:val="auto"/>
    </w:pPr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86FBD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Cs w:val="22"/>
      <w:lang w:val="es-CO"/>
    </w:rPr>
  </w:style>
  <w:style w:type="paragraph" w:styleId="Textodeglobo">
    <w:name w:val="Balloon Text"/>
    <w:basedOn w:val="Normal"/>
    <w:link w:val="TextodegloboCar"/>
    <w:rsid w:val="007377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73772E"/>
    <w:rPr>
      <w:rFonts w:ascii="Segoe UI" w:hAnsi="Segoe UI" w:cs="Segoe UI"/>
      <w:sz w:val="18"/>
      <w:szCs w:val="18"/>
      <w:lang w:val="de-D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E68"/>
    <w:rPr>
      <w:sz w:val="22"/>
      <w:lang w:val="de-DE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2"/>
      <w:lang w:val="de-DE" w:eastAsia="en-US"/>
    </w:rPr>
  </w:style>
  <w:style w:type="paragraph" w:styleId="Ttulo1">
    <w:name w:val="heading 1"/>
    <w:basedOn w:val="Normal"/>
    <w:next w:val="Normal"/>
    <w:qFormat/>
    <w:pPr>
      <w:spacing w:before="240" w:after="120"/>
      <w:jc w:val="both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spacing w:before="120" w:after="60"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120" w:after="60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spacing w:before="120" w:after="6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spacing w:before="120" w:after="60"/>
      <w:jc w:val="both"/>
      <w:outlineLvl w:val="4"/>
    </w:pPr>
    <w:rPr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Centennial" w:hAnsi="Centennial"/>
      <w:b/>
      <w:color w:val="FF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AdrblockB">
    <w:name w:val="HDM_AdrblockB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b/>
      <w:noProof/>
      <w:sz w:val="15"/>
      <w:lang w:val="en-GB" w:eastAsia="en-US"/>
    </w:rPr>
  </w:style>
  <w:style w:type="paragraph" w:customStyle="1" w:styleId="HDMAdrLeft">
    <w:name w:val="HDM_AdrLeft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FotNote">
    <w:name w:val="HDM_FotNote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1"/>
      <w:lang w:val="en-GB" w:eastAsia="en-US"/>
    </w:rPr>
  </w:style>
  <w:style w:type="paragraph" w:customStyle="1" w:styleId="HDMHeadline">
    <w:name w:val="HDM_Hea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36"/>
      <w:lang w:val="en-GB" w:eastAsia="en-US"/>
    </w:rPr>
  </w:style>
  <w:style w:type="paragraph" w:customStyle="1" w:styleId="HDMInfoblock">
    <w:name w:val="HDM_Infoblock"/>
    <w:pPr>
      <w:overflowPunct w:val="0"/>
      <w:autoSpaceDE w:val="0"/>
      <w:autoSpaceDN w:val="0"/>
      <w:adjustRightInd w:val="0"/>
      <w:spacing w:line="260" w:lineRule="exact"/>
      <w:jc w:val="righ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Line">
    <w:name w:val="HDM_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US"/>
    </w:rPr>
  </w:style>
  <w:style w:type="paragraph" w:customStyle="1" w:styleId="HDMSubHdline">
    <w:name w:val="HDM_SubH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8"/>
      <w:lang w:val="en-GB" w:eastAsia="en-US"/>
    </w:rPr>
  </w:style>
  <w:style w:type="paragraph" w:customStyle="1" w:styleId="HDMTableline">
    <w:name w:val="HDM_Table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4"/>
      <w:lang w:val="en-GB" w:eastAsia="en-US"/>
    </w:rPr>
  </w:style>
  <w:style w:type="paragraph" w:customStyle="1" w:styleId="HDMText">
    <w:name w:val="HDM_Text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Bold">
    <w:name w:val="HDM_TextBold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b/>
      <w:noProof/>
      <w:sz w:val="22"/>
      <w:lang w:val="en-GB" w:eastAsia="en-US"/>
    </w:rPr>
  </w:style>
  <w:style w:type="paragraph" w:styleId="Encabezado">
    <w:name w:val="header"/>
    <w:basedOn w:val="Normal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</w:style>
  <w:style w:type="paragraph" w:customStyle="1" w:styleId="HDMAdrLeftB">
    <w:name w:val="HDM_AdrLeftB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LineSmall">
    <w:name w:val="HDM_Line_Small"/>
    <w:pPr>
      <w:overflowPunct w:val="0"/>
      <w:autoSpaceDE w:val="0"/>
      <w:autoSpaceDN w:val="0"/>
      <w:adjustRightInd w:val="0"/>
      <w:ind w:left="57"/>
      <w:textAlignment w:val="baseline"/>
    </w:pPr>
    <w:rPr>
      <w:rFonts w:ascii="Arial" w:hAnsi="Arial"/>
      <w:noProof/>
      <w:sz w:val="18"/>
      <w:lang w:val="en-GB" w:eastAsia="en-US"/>
    </w:rPr>
  </w:style>
  <w:style w:type="paragraph" w:customStyle="1" w:styleId="HDMTextLetter">
    <w:name w:val="HDM_Text_Letter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Normal">
    <w:name w:val="HDM_Text_Normal"/>
    <w:pPr>
      <w:overflowPunct w:val="0"/>
      <w:autoSpaceDE w:val="0"/>
      <w:autoSpaceDN w:val="0"/>
      <w:adjustRightInd w:val="0"/>
      <w:spacing w:line="260" w:lineRule="exact"/>
      <w:ind w:right="1985"/>
      <w:textAlignment w:val="baseline"/>
    </w:pPr>
    <w:rPr>
      <w:noProof/>
      <w:sz w:val="22"/>
      <w:lang w:val="en-GB" w:eastAsia="en-US"/>
    </w:rPr>
  </w:style>
  <w:style w:type="paragraph" w:customStyle="1" w:styleId="Text">
    <w:name w:val="Tex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color w:val="000000"/>
      <w:sz w:val="24"/>
      <w:lang w:val="de-DE" w:eastAsia="en-US"/>
    </w:rPr>
  </w:style>
  <w:style w:type="paragraph" w:customStyle="1" w:styleId="Anschrift">
    <w:name w:val="Anschrif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TabellenText">
    <w:name w:val="Tabellen Text"/>
    <w:pPr>
      <w:widowControl w:val="0"/>
      <w:overflowPunct w:val="0"/>
      <w:autoSpaceDE w:val="0"/>
      <w:autoSpaceDN w:val="0"/>
      <w:adjustRightInd w:val="0"/>
      <w:spacing w:line="240" w:lineRule="atLeast"/>
      <w:ind w:left="56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Betreff">
    <w:name w:val="Betreff"/>
    <w:basedOn w:val="Normal"/>
    <w:pPr>
      <w:spacing w:line="240" w:lineRule="exact"/>
    </w:pPr>
    <w:rPr>
      <w:rFonts w:ascii="Centennial" w:hAnsi="Centennial"/>
      <w:b/>
      <w:sz w:val="20"/>
    </w:rPr>
  </w:style>
  <w:style w:type="paragraph" w:customStyle="1" w:styleId="Epgrafe1">
    <w:name w:val="Epígrafe1"/>
    <w:basedOn w:val="Normal"/>
    <w:next w:val="Normal"/>
    <w:qFormat/>
    <w:pPr>
      <w:widowControl w:val="0"/>
      <w:tabs>
        <w:tab w:val="right" w:pos="4139"/>
        <w:tab w:val="left" w:pos="5273"/>
        <w:tab w:val="right" w:pos="9185"/>
        <w:tab w:val="left" w:pos="10319"/>
        <w:tab w:val="right" w:pos="15026"/>
      </w:tabs>
    </w:pPr>
    <w:rPr>
      <w:rFonts w:ascii="Arial" w:hAnsi="Arial"/>
      <w:b/>
      <w:sz w:val="28"/>
    </w:rPr>
  </w:style>
  <w:style w:type="paragraph" w:styleId="Textoindependiente">
    <w:name w:val="Body Text"/>
    <w:basedOn w:val="Normal"/>
    <w:pPr>
      <w:numPr>
        <w:ilvl w:val="12"/>
      </w:numPr>
      <w:ind w:right="335"/>
    </w:pPr>
    <w:rPr>
      <w:color w:val="FF0000"/>
      <w:sz w:val="20"/>
    </w:rPr>
  </w:style>
  <w:style w:type="paragraph" w:styleId="Textoindependiente2">
    <w:name w:val="Body Text 2"/>
    <w:basedOn w:val="Normal"/>
    <w:pPr>
      <w:numPr>
        <w:ilvl w:val="12"/>
      </w:numPr>
      <w:ind w:right="335"/>
    </w:pPr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extoindependiente31">
    <w:name w:val="Texto independiente 31"/>
    <w:basedOn w:val="Normal"/>
    <w:pPr>
      <w:ind w:right="335"/>
    </w:pPr>
    <w:rPr>
      <w:sz w:val="20"/>
    </w:rPr>
  </w:style>
  <w:style w:type="paragraph" w:customStyle="1" w:styleId="Textoindependiente21">
    <w:name w:val="Texto independiente 21"/>
    <w:basedOn w:val="Normal"/>
    <w:rPr>
      <w:color w:val="FF0000"/>
      <w:sz w:val="20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customStyle="1" w:styleId="text0">
    <w:name w:val="text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styleId="Sangra2detindependiente">
    <w:name w:val="Body Text Indent 2"/>
    <w:basedOn w:val="Normal"/>
    <w:rsid w:val="00BF6DC2"/>
    <w:pPr>
      <w:spacing w:after="120" w:line="480" w:lineRule="auto"/>
      <w:ind w:left="283"/>
    </w:pPr>
  </w:style>
  <w:style w:type="paragraph" w:customStyle="1" w:styleId="opciona">
    <w:name w:val="opcion a"/>
    <w:basedOn w:val="Normal"/>
    <w:rsid w:val="00BF6DC2"/>
    <w:pPr>
      <w:tabs>
        <w:tab w:val="left" w:pos="7200"/>
        <w:tab w:val="right" w:pos="9360"/>
      </w:tabs>
      <w:overflowPunct/>
      <w:autoSpaceDE/>
      <w:autoSpaceDN/>
      <w:adjustRightInd/>
      <w:ind w:left="270" w:right="1440" w:hanging="270"/>
      <w:textAlignment w:val="auto"/>
    </w:pPr>
    <w:rPr>
      <w:rFonts w:ascii="LinePrinter" w:hAnsi="LinePrinter"/>
      <w:noProof/>
      <w:sz w:val="24"/>
      <w:lang w:val="es-ES_tradnl" w:eastAsia="es-ES"/>
    </w:rPr>
  </w:style>
  <w:style w:type="table" w:styleId="Tablaconcuadrcula">
    <w:name w:val="Table Grid"/>
    <w:basedOn w:val="Tablanormal"/>
    <w:uiPriority w:val="59"/>
    <w:rsid w:val="005D177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86FBD"/>
    <w:pPr>
      <w:widowControl w:val="0"/>
      <w:tabs>
        <w:tab w:val="left" w:pos="440"/>
      </w:tabs>
      <w:overflowPunct/>
      <w:adjustRightInd/>
      <w:spacing w:line="240" w:lineRule="atLeast"/>
      <w:ind w:left="1000"/>
      <w:textAlignment w:val="auto"/>
    </w:pPr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86FBD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Cs w:val="22"/>
      <w:lang w:val="es-CO"/>
    </w:rPr>
  </w:style>
  <w:style w:type="paragraph" w:styleId="Textodeglobo">
    <w:name w:val="Balloon Text"/>
    <w:basedOn w:val="Normal"/>
    <w:link w:val="TextodegloboCar"/>
    <w:rsid w:val="007377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73772E"/>
    <w:rPr>
      <w:rFonts w:ascii="Segoe UI" w:hAnsi="Segoe UI" w:cs="Segoe UI"/>
      <w:sz w:val="18"/>
      <w:szCs w:val="18"/>
      <w:lang w:val="de-D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E68"/>
    <w:rPr>
      <w:sz w:val="22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PRG\IDV\OFFICE95\Vorlagen\HDM-VORLAGEN\brief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0349A4-A271-48BC-AC91-4E717A316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</Template>
  <TotalTime>1</TotalTime>
  <Pages>1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Master Polar 78 X</vt:lpstr>
    </vt:vector>
  </TitlesOfParts>
  <Company>Heidelberg Colombia</Company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Polar 78 X</dc:title>
  <dc:creator>OLRF</dc:creator>
  <cp:lastModifiedBy>MOSTRADOR</cp:lastModifiedBy>
  <cp:revision>2</cp:revision>
  <cp:lastPrinted>2019-08-21T16:17:00Z</cp:lastPrinted>
  <dcterms:created xsi:type="dcterms:W3CDTF">2020-06-18T13:35:00Z</dcterms:created>
  <dcterms:modified xsi:type="dcterms:W3CDTF">2020-06-18T13:35:00Z</dcterms:modified>
</cp:coreProperties>
</file>