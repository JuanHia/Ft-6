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861" w:type="dxa"/>
        <w:tblInd w:w="28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480"/>
        <w:gridCol w:w="3381"/>
      </w:tblGrid>
      <w:tr w:rsidR="002A4D58" w:rsidRPr="00512D6C" w:rsidTr="00D704D4">
        <w:trPr>
          <w:trHeight w:hRule="exact" w:val="2053"/>
        </w:trPr>
        <w:tc>
          <w:tcPr>
            <w:tcW w:w="6480" w:type="dxa"/>
          </w:tcPr>
          <w:p w:rsidR="002A4D58" w:rsidRPr="00F80EA4" w:rsidRDefault="005F4B05">
            <w:pPr>
              <w:pStyle w:val="HDMAdrblock"/>
              <w:rPr>
                <w:b/>
                <w:noProof w:val="0"/>
                <w:sz w:val="20"/>
                <w:lang w:val="es-ES"/>
              </w:rPr>
            </w:pPr>
            <w:r>
              <w:rPr>
                <w:lang w:val="es-419" w:eastAsia="es-419"/>
              </w:rPr>
              <w:drawing>
                <wp:anchor distT="0" distB="0" distL="114300" distR="114300" simplePos="0" relativeHeight="251657728" behindDoc="0" locked="0" layoutInCell="1" allowOverlap="1">
                  <wp:simplePos x="0" y="0"/>
                  <wp:positionH relativeFrom="column">
                    <wp:posOffset>8890</wp:posOffset>
                  </wp:positionH>
                  <wp:positionV relativeFrom="paragraph">
                    <wp:posOffset>31750</wp:posOffset>
                  </wp:positionV>
                  <wp:extent cx="2443480" cy="953135"/>
                  <wp:effectExtent l="0" t="0" r="0" b="0"/>
                  <wp:wrapNone/>
                  <wp:docPr id="3" name="Imagen 3" descr="LOGO SUP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LOGO SUP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3480" cy="95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381" w:type="dxa"/>
          </w:tcPr>
          <w:p w:rsidR="002A4D58" w:rsidRPr="00F80EA4" w:rsidRDefault="002A4D58" w:rsidP="00A36E03">
            <w:pPr>
              <w:pStyle w:val="HDMAdrblock"/>
              <w:ind w:right="135"/>
              <w:jc w:val="right"/>
              <w:rPr>
                <w:b/>
                <w:noProof w:val="0"/>
                <w:sz w:val="20"/>
                <w:lang w:val="es-ES"/>
              </w:rPr>
            </w:pPr>
            <w:r w:rsidRPr="00F80EA4">
              <w:rPr>
                <w:b/>
                <w:noProof w:val="0"/>
                <w:sz w:val="20"/>
                <w:lang w:val="es-ES"/>
              </w:rPr>
              <w:t>Destek Comercial S.A.S.</w:t>
            </w:r>
          </w:p>
          <w:p w:rsidR="002A4D58" w:rsidRPr="007B659F" w:rsidRDefault="002A4D58" w:rsidP="00A36E03">
            <w:pPr>
              <w:pStyle w:val="HDMAdrblockB"/>
              <w:ind w:right="135"/>
              <w:jc w:val="right"/>
              <w:rPr>
                <w:noProof w:val="0"/>
                <w:lang w:val="es-ES"/>
              </w:rPr>
            </w:pPr>
          </w:p>
          <w:p w:rsidR="002A4D58" w:rsidRPr="007B659F" w:rsidRDefault="002A4D58" w:rsidP="00A36E03">
            <w:pPr>
              <w:pStyle w:val="HDMAdrblockB"/>
              <w:ind w:right="135"/>
              <w:jc w:val="right"/>
              <w:rPr>
                <w:noProof w:val="0"/>
                <w:lang w:val="es-ES"/>
              </w:rPr>
            </w:pPr>
          </w:p>
          <w:p w:rsidR="00EB7AE8" w:rsidRDefault="004713B3" w:rsidP="00A36E03">
            <w:pPr>
              <w:pStyle w:val="HDMAdrblock"/>
              <w:ind w:right="135"/>
              <w:jc w:val="right"/>
              <w:rPr>
                <w:b/>
                <w:noProof w:val="0"/>
                <w:lang w:val="es-CO"/>
              </w:rPr>
            </w:pPr>
            <w:r>
              <w:rPr>
                <w:b/>
                <w:lang w:val="es-CO"/>
              </w:rPr>
              <w:t>Carrera 60 No. 4 G - 53</w:t>
            </w:r>
          </w:p>
          <w:p w:rsidR="00FF5BA4" w:rsidRPr="007B659F" w:rsidRDefault="00FF5BA4" w:rsidP="00A36E03">
            <w:pPr>
              <w:pStyle w:val="HDMAdrblock"/>
              <w:ind w:right="135"/>
              <w:jc w:val="right"/>
              <w:rPr>
                <w:b/>
                <w:noProof w:val="0"/>
                <w:lang w:val="es-ES"/>
              </w:rPr>
            </w:pPr>
            <w:r w:rsidRPr="007B659F">
              <w:rPr>
                <w:b/>
                <w:noProof w:val="0"/>
                <w:lang w:val="es-ES"/>
              </w:rPr>
              <w:t>Bogotá</w:t>
            </w:r>
            <w:r>
              <w:rPr>
                <w:b/>
                <w:noProof w:val="0"/>
                <w:lang w:val="es-ES"/>
              </w:rPr>
              <w:t xml:space="preserve"> D.C.</w:t>
            </w:r>
            <w:r w:rsidRPr="007B659F">
              <w:rPr>
                <w:b/>
                <w:noProof w:val="0"/>
                <w:lang w:val="es-ES"/>
              </w:rPr>
              <w:t xml:space="preserve"> - Colombia</w:t>
            </w:r>
          </w:p>
          <w:p w:rsidR="00FF5BA4" w:rsidRPr="007B659F" w:rsidRDefault="00FF5BA4" w:rsidP="00A36E03">
            <w:pPr>
              <w:pStyle w:val="HDMAdrblock"/>
              <w:ind w:right="135"/>
              <w:jc w:val="right"/>
              <w:rPr>
                <w:b/>
                <w:noProof w:val="0"/>
                <w:lang w:val="es-ES"/>
              </w:rPr>
            </w:pPr>
            <w:r w:rsidRPr="007B659F">
              <w:rPr>
                <w:b/>
                <w:noProof w:val="0"/>
                <w:lang w:val="es-ES"/>
              </w:rPr>
              <w:t>Tel</w:t>
            </w:r>
            <w:r>
              <w:rPr>
                <w:b/>
                <w:noProof w:val="0"/>
                <w:lang w:val="es-ES"/>
              </w:rPr>
              <w:t>.</w:t>
            </w:r>
            <w:r w:rsidRPr="007B659F">
              <w:rPr>
                <w:b/>
                <w:noProof w:val="0"/>
                <w:lang w:val="es-ES"/>
              </w:rPr>
              <w:t xml:space="preserve"> (+ 57 1) </w:t>
            </w:r>
            <w:r>
              <w:rPr>
                <w:b/>
                <w:noProof w:val="0"/>
                <w:lang w:val="es-CO"/>
              </w:rPr>
              <w:t>260 22 81</w:t>
            </w:r>
            <w:r w:rsidR="00A36E03">
              <w:rPr>
                <w:b/>
                <w:noProof w:val="0"/>
                <w:lang w:val="es-CO"/>
              </w:rPr>
              <w:t xml:space="preserve"> / </w:t>
            </w:r>
            <w:r w:rsidR="00A36E03" w:rsidRPr="00A36E03">
              <w:rPr>
                <w:b/>
                <w:noProof w:val="0"/>
                <w:lang w:val="es-CO"/>
              </w:rPr>
              <w:t>702 05 71</w:t>
            </w:r>
          </w:p>
          <w:p w:rsidR="00FF5BA4" w:rsidRPr="007B659F" w:rsidRDefault="00FF5BA4" w:rsidP="00A36E03">
            <w:pPr>
              <w:pStyle w:val="HDMAdrblock"/>
              <w:ind w:right="135"/>
              <w:jc w:val="right"/>
              <w:rPr>
                <w:b/>
                <w:noProof w:val="0"/>
                <w:lang w:val="es-ES"/>
              </w:rPr>
            </w:pPr>
            <w:r>
              <w:rPr>
                <w:b/>
                <w:noProof w:val="0"/>
                <w:lang w:val="es-ES"/>
              </w:rPr>
              <w:t>Telef</w:t>
            </w:r>
            <w:r w:rsidRPr="007B659F">
              <w:rPr>
                <w:b/>
                <w:noProof w:val="0"/>
                <w:lang w:val="es-ES"/>
              </w:rPr>
              <w:t xml:space="preserve">ax (+ 57 1) </w:t>
            </w:r>
            <w:r w:rsidRPr="002B0B12">
              <w:rPr>
                <w:b/>
                <w:noProof w:val="0"/>
                <w:lang w:val="es-CO"/>
              </w:rPr>
              <w:t>702 0</w:t>
            </w:r>
            <w:r w:rsidR="00A36E03">
              <w:rPr>
                <w:b/>
                <w:noProof w:val="0"/>
                <w:lang w:val="es-CO"/>
              </w:rPr>
              <w:t>7</w:t>
            </w:r>
            <w:r w:rsidRPr="002B0B12">
              <w:rPr>
                <w:b/>
                <w:noProof w:val="0"/>
                <w:lang w:val="es-CO"/>
              </w:rPr>
              <w:t xml:space="preserve"> </w:t>
            </w:r>
            <w:r w:rsidR="00A36E03">
              <w:rPr>
                <w:b/>
                <w:noProof w:val="0"/>
                <w:lang w:val="es-CO"/>
              </w:rPr>
              <w:t>2</w:t>
            </w:r>
            <w:r w:rsidRPr="002B0B12">
              <w:rPr>
                <w:b/>
                <w:noProof w:val="0"/>
                <w:lang w:val="es-CO"/>
              </w:rPr>
              <w:t>1</w:t>
            </w:r>
          </w:p>
          <w:p w:rsidR="00FF5BA4" w:rsidRPr="007B659F" w:rsidRDefault="00A36E03" w:rsidP="00A36E03">
            <w:pPr>
              <w:pStyle w:val="HDMAdrblock"/>
              <w:ind w:right="135"/>
              <w:jc w:val="right"/>
              <w:rPr>
                <w:b/>
                <w:noProof w:val="0"/>
                <w:lang w:val="es-ES"/>
              </w:rPr>
            </w:pPr>
            <w:r>
              <w:rPr>
                <w:b/>
                <w:noProof w:val="0"/>
                <w:lang w:val="es-ES"/>
              </w:rPr>
              <w:t>comercial</w:t>
            </w:r>
            <w:r w:rsidR="00FF5BA4" w:rsidRPr="007B659F">
              <w:rPr>
                <w:b/>
                <w:noProof w:val="0"/>
                <w:lang w:val="es-ES"/>
              </w:rPr>
              <w:t>@</w:t>
            </w:r>
            <w:r w:rsidR="00FF5BA4">
              <w:rPr>
                <w:b/>
                <w:noProof w:val="0"/>
                <w:lang w:val="es-ES"/>
              </w:rPr>
              <w:t>destekcomercial.com</w:t>
            </w:r>
          </w:p>
          <w:p w:rsidR="002A4D58" w:rsidRPr="00F80EA4" w:rsidRDefault="00FF5BA4" w:rsidP="00A36E03">
            <w:pPr>
              <w:pStyle w:val="HDMAdrblock"/>
              <w:ind w:right="135"/>
              <w:jc w:val="right"/>
              <w:rPr>
                <w:b/>
                <w:noProof w:val="0"/>
                <w:sz w:val="20"/>
                <w:lang w:val="es-ES"/>
              </w:rPr>
            </w:pPr>
            <w:r w:rsidRPr="00512D6C">
              <w:rPr>
                <w:b/>
                <w:noProof w:val="0"/>
                <w:lang w:val="es-ES"/>
              </w:rPr>
              <w:t>www.</w:t>
            </w:r>
            <w:r>
              <w:rPr>
                <w:b/>
                <w:noProof w:val="0"/>
                <w:lang w:val="es-ES"/>
              </w:rPr>
              <w:t>destekcomercial</w:t>
            </w:r>
            <w:r w:rsidRPr="00512D6C">
              <w:rPr>
                <w:b/>
                <w:noProof w:val="0"/>
                <w:lang w:val="es-ES"/>
              </w:rPr>
              <w:t>.com</w:t>
            </w:r>
          </w:p>
        </w:tc>
      </w:tr>
    </w:tbl>
    <w:p w:rsidR="00CC5E62" w:rsidRDefault="00CC5E62" w:rsidP="00E0191C">
      <w:pPr>
        <w:pStyle w:val="Default"/>
        <w:rPr>
          <w:rFonts w:ascii="Arial" w:hAnsi="Arial" w:cs="Arial"/>
          <w:sz w:val="20"/>
          <w:lang w:val="es-ES_tradnl"/>
        </w:rPr>
      </w:pPr>
    </w:p>
    <w:p w:rsidR="00BC3E39" w:rsidRDefault="00BC3E39" w:rsidP="00E0191C">
      <w:pPr>
        <w:pStyle w:val="Default"/>
        <w:rPr>
          <w:rFonts w:ascii="Arial" w:hAnsi="Arial" w:cs="Arial"/>
          <w:sz w:val="20"/>
          <w:lang w:val="es-ES_tradnl"/>
        </w:rPr>
      </w:pPr>
    </w:p>
    <w:p w:rsidR="00296E49" w:rsidRDefault="00296E49" w:rsidP="00296E49">
      <w:pPr>
        <w:pStyle w:val="Default"/>
        <w:jc w:val="center"/>
        <w:rPr>
          <w:rFonts w:ascii="Arial" w:hAnsi="Arial" w:cs="Arial"/>
          <w:b/>
          <w:sz w:val="28"/>
          <w:szCs w:val="28"/>
          <w:lang w:val="es-ES_tradnl"/>
        </w:rPr>
      </w:pPr>
    </w:p>
    <w:p w:rsidR="00296E49" w:rsidRDefault="00296E49" w:rsidP="00296E49">
      <w:pPr>
        <w:pStyle w:val="Default"/>
        <w:jc w:val="center"/>
        <w:rPr>
          <w:rFonts w:ascii="Arial" w:hAnsi="Arial" w:cs="Arial"/>
          <w:b/>
          <w:sz w:val="28"/>
          <w:szCs w:val="28"/>
          <w:lang w:val="es-ES_tradnl"/>
        </w:rPr>
      </w:pPr>
    </w:p>
    <w:p w:rsidR="00296E49" w:rsidRPr="00296E49" w:rsidRDefault="00BC3E39" w:rsidP="00296E49">
      <w:pPr>
        <w:pStyle w:val="Default"/>
        <w:jc w:val="center"/>
        <w:rPr>
          <w:rFonts w:ascii="Arial" w:hAnsi="Arial" w:cs="Arial"/>
          <w:b/>
          <w:sz w:val="28"/>
          <w:szCs w:val="28"/>
          <w:lang w:val="es-ES_tradnl"/>
        </w:rPr>
      </w:pPr>
      <w:r w:rsidRPr="00296E49">
        <w:rPr>
          <w:rFonts w:ascii="Arial" w:hAnsi="Arial" w:cs="Arial"/>
          <w:b/>
          <w:sz w:val="28"/>
          <w:szCs w:val="28"/>
          <w:lang w:val="es-ES_tradnl"/>
        </w:rPr>
        <w:t>FICHA TECNICA ALAMBRES X 2 KILOS</w:t>
      </w:r>
    </w:p>
    <w:p w:rsidR="00BC3E39" w:rsidRDefault="00BC3E39" w:rsidP="00E0191C">
      <w:pPr>
        <w:pStyle w:val="Default"/>
        <w:rPr>
          <w:rFonts w:ascii="Arial" w:hAnsi="Arial" w:cs="Arial"/>
          <w:sz w:val="20"/>
          <w:lang w:val="es-ES_tradnl"/>
        </w:rPr>
      </w:pPr>
    </w:p>
    <w:p w:rsidR="00BC3E39" w:rsidRDefault="00BC3E39" w:rsidP="00E0191C">
      <w:pPr>
        <w:pStyle w:val="Default"/>
        <w:rPr>
          <w:rFonts w:ascii="Arial" w:hAnsi="Arial" w:cs="Arial"/>
          <w:sz w:val="20"/>
          <w:lang w:val="es-ES_tradnl"/>
        </w:rPr>
      </w:pPr>
    </w:p>
    <w:p w:rsidR="00BC3E39" w:rsidRPr="004C7352" w:rsidRDefault="00BC3E39" w:rsidP="00E0191C">
      <w:pPr>
        <w:pStyle w:val="Default"/>
        <w:rPr>
          <w:rFonts w:ascii="Arial" w:hAnsi="Arial" w:cs="Arial"/>
          <w:sz w:val="20"/>
          <w:lang w:val="es-ES_tradnl"/>
        </w:rPr>
      </w:pPr>
      <w:bookmarkStart w:id="0" w:name="_GoBack"/>
      <w:bookmarkEnd w:id="0"/>
      <w:r>
        <w:rPr>
          <w:noProof/>
          <w:lang w:eastAsia="es-419"/>
        </w:rPr>
        <w:drawing>
          <wp:anchor distT="0" distB="0" distL="114300" distR="114300" simplePos="0" relativeHeight="251658752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17145</wp:posOffset>
            </wp:positionV>
            <wp:extent cx="5572800" cy="4640400"/>
            <wp:effectExtent l="0" t="0" r="8890" b="8255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800" cy="464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C3E39" w:rsidRPr="004C7352" w:rsidSect="00F617AA">
      <w:footerReference w:type="default" r:id="rId10"/>
      <w:pgSz w:w="12242" w:h="15842" w:code="1"/>
      <w:pgMar w:top="1134" w:right="1134" w:bottom="1418" w:left="1134" w:header="624" w:footer="51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24CEF" w:rsidRDefault="00C24CEF">
      <w:r>
        <w:separator/>
      </w:r>
    </w:p>
  </w:endnote>
  <w:endnote w:type="continuationSeparator" w:id="0">
    <w:p w:rsidR="00C24CEF" w:rsidRDefault="00C24C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ennial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NewCenturySchlbk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nePrinter"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42E68" w:rsidRDefault="00842E68">
    <w:pPr>
      <w:pStyle w:val="Piedepgina"/>
    </w:pPr>
    <w:r>
      <w:rPr>
        <w:noProof/>
        <w:lang w:val="es-419" w:eastAsia="es-419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3810</wp:posOffset>
          </wp:positionH>
          <wp:positionV relativeFrom="paragraph">
            <wp:posOffset>-89535</wp:posOffset>
          </wp:positionV>
          <wp:extent cx="6333490" cy="474345"/>
          <wp:effectExtent l="0" t="0" r="0" b="1905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anner_logos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33490" cy="4743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842E68" w:rsidRDefault="00842E68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24CEF" w:rsidRDefault="00C24CEF">
      <w:r>
        <w:separator/>
      </w:r>
    </w:p>
  </w:footnote>
  <w:footnote w:type="continuationSeparator" w:id="0">
    <w:p w:rsidR="00C24CEF" w:rsidRDefault="00C24C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E"/>
    <w:multiLevelType w:val="singleLevel"/>
    <w:tmpl w:val="221288B4"/>
    <w:lvl w:ilvl="0">
      <w:numFmt w:val="decimal"/>
      <w:lvlText w:val="*"/>
      <w:lvlJc w:val="left"/>
    </w:lvl>
  </w:abstractNum>
  <w:abstractNum w:abstractNumId="1" w15:restartNumberingAfterBreak="0">
    <w:nsid w:val="012516EE"/>
    <w:multiLevelType w:val="hybridMultilevel"/>
    <w:tmpl w:val="44361B9C"/>
    <w:lvl w:ilvl="0" w:tplc="F9CA3F28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595775"/>
    <w:multiLevelType w:val="hybridMultilevel"/>
    <w:tmpl w:val="E08AAEC8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260C0D"/>
    <w:multiLevelType w:val="hybridMultilevel"/>
    <w:tmpl w:val="20EED0F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002931"/>
    <w:multiLevelType w:val="singleLevel"/>
    <w:tmpl w:val="D80242CC"/>
    <w:lvl w:ilvl="0">
      <w:start w:val="1"/>
      <w:numFmt w:val="upperRoman"/>
      <w:lvlText w:val="%1. "/>
      <w:legacy w:legacy="1" w:legacySpace="0" w:legacyIndent="283"/>
      <w:lvlJc w:val="left"/>
      <w:pPr>
        <w:ind w:left="283" w:hanging="283"/>
      </w:pPr>
      <w:rPr>
        <w:rFonts w:ascii="Centennial" w:hAnsi="Centennial" w:hint="default"/>
        <w:b/>
        <w:i/>
        <w:color w:val="000000"/>
        <w:sz w:val="20"/>
        <w:u w:val="none"/>
      </w:rPr>
    </w:lvl>
  </w:abstractNum>
  <w:abstractNum w:abstractNumId="5" w15:restartNumberingAfterBreak="0">
    <w:nsid w:val="10011CD7"/>
    <w:multiLevelType w:val="hybridMultilevel"/>
    <w:tmpl w:val="2A50BEF0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335C8C"/>
    <w:multiLevelType w:val="singleLevel"/>
    <w:tmpl w:val="D80242CC"/>
    <w:lvl w:ilvl="0">
      <w:start w:val="1"/>
      <w:numFmt w:val="upperRoman"/>
      <w:lvlText w:val="%1. "/>
      <w:legacy w:legacy="1" w:legacySpace="0" w:legacyIndent="283"/>
      <w:lvlJc w:val="left"/>
      <w:pPr>
        <w:ind w:left="283" w:hanging="283"/>
      </w:pPr>
      <w:rPr>
        <w:rFonts w:ascii="Centennial" w:hAnsi="Centennial" w:hint="default"/>
        <w:b/>
        <w:i/>
        <w:color w:val="000000"/>
        <w:sz w:val="20"/>
        <w:u w:val="none"/>
      </w:rPr>
    </w:lvl>
  </w:abstractNum>
  <w:abstractNum w:abstractNumId="7" w15:restartNumberingAfterBreak="0">
    <w:nsid w:val="16241545"/>
    <w:multiLevelType w:val="singleLevel"/>
    <w:tmpl w:val="D80242CC"/>
    <w:lvl w:ilvl="0">
      <w:start w:val="1"/>
      <w:numFmt w:val="upperRoman"/>
      <w:lvlText w:val="%1. "/>
      <w:legacy w:legacy="1" w:legacySpace="0" w:legacyIndent="283"/>
      <w:lvlJc w:val="left"/>
      <w:pPr>
        <w:ind w:left="283" w:hanging="283"/>
      </w:pPr>
      <w:rPr>
        <w:rFonts w:ascii="Centennial" w:hAnsi="Centennial" w:hint="default"/>
        <w:b/>
        <w:i/>
        <w:color w:val="000000"/>
        <w:sz w:val="20"/>
        <w:u w:val="none"/>
      </w:rPr>
    </w:lvl>
  </w:abstractNum>
  <w:abstractNum w:abstractNumId="8" w15:restartNumberingAfterBreak="0">
    <w:nsid w:val="1CA76FD1"/>
    <w:multiLevelType w:val="hybridMultilevel"/>
    <w:tmpl w:val="00DC413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7E7272"/>
    <w:multiLevelType w:val="hybridMultilevel"/>
    <w:tmpl w:val="DAD2636C"/>
    <w:lvl w:ilvl="0" w:tplc="240A0015">
      <w:start w:val="1"/>
      <w:numFmt w:val="upp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952FC5"/>
    <w:multiLevelType w:val="singleLevel"/>
    <w:tmpl w:val="D80242CC"/>
    <w:lvl w:ilvl="0">
      <w:start w:val="3"/>
      <w:numFmt w:val="upperRoman"/>
      <w:lvlText w:val="%1. "/>
      <w:legacy w:legacy="1" w:legacySpace="0" w:legacyIndent="283"/>
      <w:lvlJc w:val="left"/>
      <w:pPr>
        <w:ind w:left="283" w:hanging="283"/>
      </w:pPr>
      <w:rPr>
        <w:rFonts w:ascii="Centennial" w:hAnsi="Centennial" w:hint="default"/>
        <w:b/>
        <w:i/>
        <w:color w:val="000000"/>
        <w:sz w:val="20"/>
        <w:u w:val="none"/>
      </w:rPr>
    </w:lvl>
  </w:abstractNum>
  <w:abstractNum w:abstractNumId="11" w15:restartNumberingAfterBreak="0">
    <w:nsid w:val="26857779"/>
    <w:multiLevelType w:val="hybridMultilevel"/>
    <w:tmpl w:val="563E006C"/>
    <w:lvl w:ilvl="0" w:tplc="F9CA3F28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712747"/>
    <w:multiLevelType w:val="hybridMultilevel"/>
    <w:tmpl w:val="06F06224"/>
    <w:lvl w:ilvl="0" w:tplc="F9CA3F28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C83CC1"/>
    <w:multiLevelType w:val="singleLevel"/>
    <w:tmpl w:val="4856778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</w:abstractNum>
  <w:abstractNum w:abstractNumId="14" w15:restartNumberingAfterBreak="0">
    <w:nsid w:val="30863640"/>
    <w:multiLevelType w:val="singleLevel"/>
    <w:tmpl w:val="D80242CC"/>
    <w:lvl w:ilvl="0">
      <w:start w:val="2"/>
      <w:numFmt w:val="upperRoman"/>
      <w:lvlText w:val="%1. "/>
      <w:legacy w:legacy="1" w:legacySpace="0" w:legacyIndent="283"/>
      <w:lvlJc w:val="left"/>
      <w:pPr>
        <w:ind w:left="283" w:hanging="283"/>
      </w:pPr>
      <w:rPr>
        <w:rFonts w:ascii="Centennial" w:hAnsi="Centennial" w:hint="default"/>
        <w:b/>
        <w:i/>
        <w:color w:val="000000"/>
        <w:sz w:val="20"/>
        <w:u w:val="none"/>
      </w:rPr>
    </w:lvl>
  </w:abstractNum>
  <w:abstractNum w:abstractNumId="15" w15:restartNumberingAfterBreak="0">
    <w:nsid w:val="32506481"/>
    <w:multiLevelType w:val="hybridMultilevel"/>
    <w:tmpl w:val="DAD2636C"/>
    <w:lvl w:ilvl="0" w:tplc="240A0015">
      <w:start w:val="1"/>
      <w:numFmt w:val="upp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551162"/>
    <w:multiLevelType w:val="hybridMultilevel"/>
    <w:tmpl w:val="0F1E3A0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9F0E9A"/>
    <w:multiLevelType w:val="hybridMultilevel"/>
    <w:tmpl w:val="AAD65350"/>
    <w:lvl w:ilvl="0" w:tplc="F9CA3F28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E3783D"/>
    <w:multiLevelType w:val="hybridMultilevel"/>
    <w:tmpl w:val="2C82D80C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F32FD9"/>
    <w:multiLevelType w:val="singleLevel"/>
    <w:tmpl w:val="0C0A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20" w15:restartNumberingAfterBreak="0">
    <w:nsid w:val="3BF1472F"/>
    <w:multiLevelType w:val="hybridMultilevel"/>
    <w:tmpl w:val="1B88855A"/>
    <w:lvl w:ilvl="0" w:tplc="F9CA3F28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F9055E"/>
    <w:multiLevelType w:val="singleLevel"/>
    <w:tmpl w:val="D80242CC"/>
    <w:lvl w:ilvl="0">
      <w:start w:val="1"/>
      <w:numFmt w:val="upperRoman"/>
      <w:lvlText w:val="%1. "/>
      <w:legacy w:legacy="1" w:legacySpace="0" w:legacyIndent="283"/>
      <w:lvlJc w:val="left"/>
      <w:pPr>
        <w:ind w:left="283" w:hanging="283"/>
      </w:pPr>
      <w:rPr>
        <w:rFonts w:ascii="Centennial" w:hAnsi="Centennial" w:hint="default"/>
        <w:b/>
        <w:i/>
        <w:color w:val="000000"/>
        <w:sz w:val="20"/>
        <w:u w:val="none"/>
      </w:rPr>
    </w:lvl>
  </w:abstractNum>
  <w:abstractNum w:abstractNumId="22" w15:restartNumberingAfterBreak="0">
    <w:nsid w:val="47E71A7F"/>
    <w:multiLevelType w:val="hybridMultilevel"/>
    <w:tmpl w:val="51408A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8308C2"/>
    <w:multiLevelType w:val="hybridMultilevel"/>
    <w:tmpl w:val="75F6D798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9A1021"/>
    <w:multiLevelType w:val="singleLevel"/>
    <w:tmpl w:val="0D3043E2"/>
    <w:lvl w:ilvl="0">
      <w:start w:val="2"/>
      <w:numFmt w:val="upperRoman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/>
        <w:i/>
        <w:color w:val="000000"/>
        <w:sz w:val="24"/>
        <w:u w:val="none"/>
      </w:rPr>
    </w:lvl>
  </w:abstractNum>
  <w:abstractNum w:abstractNumId="25" w15:restartNumberingAfterBreak="0">
    <w:nsid w:val="49E10058"/>
    <w:multiLevelType w:val="hybridMultilevel"/>
    <w:tmpl w:val="B2DC45D0"/>
    <w:lvl w:ilvl="0" w:tplc="F9CA3F28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73367C"/>
    <w:multiLevelType w:val="hybridMultilevel"/>
    <w:tmpl w:val="DBCCDC66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CAF1679"/>
    <w:multiLevelType w:val="singleLevel"/>
    <w:tmpl w:val="D80242CC"/>
    <w:lvl w:ilvl="0">
      <w:start w:val="2"/>
      <w:numFmt w:val="upperRoman"/>
      <w:lvlText w:val="%1. "/>
      <w:legacy w:legacy="1" w:legacySpace="0" w:legacyIndent="283"/>
      <w:lvlJc w:val="left"/>
      <w:pPr>
        <w:ind w:left="283" w:hanging="283"/>
      </w:pPr>
      <w:rPr>
        <w:rFonts w:ascii="Centennial" w:hAnsi="Centennial" w:hint="default"/>
        <w:b/>
        <w:i/>
        <w:color w:val="000000"/>
        <w:sz w:val="20"/>
        <w:u w:val="none"/>
      </w:rPr>
    </w:lvl>
  </w:abstractNum>
  <w:abstractNum w:abstractNumId="28" w15:restartNumberingAfterBreak="0">
    <w:nsid w:val="50B156E1"/>
    <w:multiLevelType w:val="singleLevel"/>
    <w:tmpl w:val="7F4E7BEC"/>
    <w:lvl w:ilvl="0">
      <w:start w:val="1"/>
      <w:numFmt w:val="upperRoman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/>
        <w:i/>
        <w:color w:val="000000"/>
        <w:sz w:val="24"/>
        <w:u w:val="none"/>
      </w:rPr>
    </w:lvl>
  </w:abstractNum>
  <w:abstractNum w:abstractNumId="29" w15:restartNumberingAfterBreak="0">
    <w:nsid w:val="551E3791"/>
    <w:multiLevelType w:val="multilevel"/>
    <w:tmpl w:val="0CAC685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F86073"/>
    <w:multiLevelType w:val="hybridMultilevel"/>
    <w:tmpl w:val="DAD2636C"/>
    <w:lvl w:ilvl="0" w:tplc="240A0015">
      <w:start w:val="1"/>
      <w:numFmt w:val="upp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9416678"/>
    <w:multiLevelType w:val="singleLevel"/>
    <w:tmpl w:val="8E2A785E"/>
    <w:lvl w:ilvl="0">
      <w:start w:val="1"/>
      <w:numFmt w:val="upperRoman"/>
      <w:lvlText w:val="%1."/>
      <w:legacy w:legacy="1" w:legacySpace="0" w:legacyIndent="283"/>
      <w:lvlJc w:val="left"/>
      <w:pPr>
        <w:ind w:left="283" w:hanging="283"/>
      </w:pPr>
    </w:lvl>
  </w:abstractNum>
  <w:abstractNum w:abstractNumId="32" w15:restartNumberingAfterBreak="0">
    <w:nsid w:val="5AED0DC7"/>
    <w:multiLevelType w:val="hybridMultilevel"/>
    <w:tmpl w:val="BF8A9944"/>
    <w:lvl w:ilvl="0" w:tplc="F0662716">
      <w:start w:val="1"/>
      <w:numFmt w:val="upperLetter"/>
      <w:lvlText w:val="%1."/>
      <w:lvlJc w:val="left"/>
      <w:pPr>
        <w:ind w:left="720" w:hanging="360"/>
      </w:pPr>
      <w:rPr>
        <w:rFonts w:eastAsia="Calibri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224518"/>
    <w:multiLevelType w:val="multilevel"/>
    <w:tmpl w:val="C436C526"/>
    <w:lvl w:ilvl="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695249"/>
    <w:multiLevelType w:val="multilevel"/>
    <w:tmpl w:val="A49467E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356E41"/>
    <w:multiLevelType w:val="hybridMultilevel"/>
    <w:tmpl w:val="E2EE4EEE"/>
    <w:lvl w:ilvl="0" w:tplc="F9CA3F28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3A3F46"/>
    <w:multiLevelType w:val="hybridMultilevel"/>
    <w:tmpl w:val="5AD650F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F74C9B"/>
    <w:multiLevelType w:val="singleLevel"/>
    <w:tmpl w:val="43DA6E10"/>
    <w:lvl w:ilvl="0">
      <w:start w:val="2"/>
      <w:numFmt w:val="upperRoman"/>
      <w:lvlText w:val="%1. "/>
      <w:legacy w:legacy="1" w:legacySpace="0" w:legacyIndent="283"/>
      <w:lvlJc w:val="left"/>
      <w:pPr>
        <w:ind w:left="283" w:hanging="283"/>
      </w:pPr>
      <w:rPr>
        <w:rFonts w:ascii="Centennial" w:hAnsi="Centennial" w:hint="default"/>
        <w:b/>
        <w:i/>
        <w:color w:val="000000"/>
        <w:sz w:val="20"/>
        <w:u w:val="none"/>
      </w:rPr>
    </w:lvl>
  </w:abstractNum>
  <w:abstractNum w:abstractNumId="38" w15:restartNumberingAfterBreak="0">
    <w:nsid w:val="68C7767E"/>
    <w:multiLevelType w:val="hybridMultilevel"/>
    <w:tmpl w:val="D2CA395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06C283D"/>
    <w:multiLevelType w:val="hybridMultilevel"/>
    <w:tmpl w:val="B590C4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3497A37"/>
    <w:multiLevelType w:val="singleLevel"/>
    <w:tmpl w:val="D80242CC"/>
    <w:lvl w:ilvl="0">
      <w:start w:val="1"/>
      <w:numFmt w:val="upperRoman"/>
      <w:lvlText w:val="%1. "/>
      <w:legacy w:legacy="1" w:legacySpace="0" w:legacyIndent="283"/>
      <w:lvlJc w:val="left"/>
      <w:pPr>
        <w:ind w:left="283" w:hanging="283"/>
      </w:pPr>
      <w:rPr>
        <w:rFonts w:ascii="Centennial" w:hAnsi="Centennial" w:hint="default"/>
        <w:b/>
        <w:i/>
        <w:color w:val="000000"/>
        <w:sz w:val="20"/>
        <w:u w:val="none"/>
      </w:rPr>
    </w:lvl>
  </w:abstractNum>
  <w:abstractNum w:abstractNumId="41" w15:restartNumberingAfterBreak="0">
    <w:nsid w:val="73775C30"/>
    <w:multiLevelType w:val="multilevel"/>
    <w:tmpl w:val="EFEE0DF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B65DF3"/>
    <w:multiLevelType w:val="hybridMultilevel"/>
    <w:tmpl w:val="F13C1FA6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FAF298A"/>
    <w:multiLevelType w:val="hybridMultilevel"/>
    <w:tmpl w:val="1B8ACE94"/>
    <w:lvl w:ilvl="0" w:tplc="2C400DB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24"/>
  </w:num>
  <w:num w:numId="3">
    <w:abstractNumId w:val="31"/>
  </w:num>
  <w:num w:numId="4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5">
    <w:abstractNumId w:val="37"/>
  </w:num>
  <w:num w:numId="6">
    <w:abstractNumId w:val="40"/>
  </w:num>
  <w:num w:numId="7">
    <w:abstractNumId w:val="40"/>
    <w:lvlOverride w:ilvl="0">
      <w:lvl w:ilvl="0">
        <w:start w:val="2"/>
        <w:numFmt w:val="upperRoman"/>
        <w:lvlText w:val="%1. "/>
        <w:legacy w:legacy="1" w:legacySpace="0" w:legacyIndent="283"/>
        <w:lvlJc w:val="left"/>
        <w:pPr>
          <w:ind w:left="283" w:hanging="283"/>
        </w:pPr>
        <w:rPr>
          <w:rFonts w:ascii="Centennial" w:hAnsi="Centennial" w:hint="default"/>
          <w:b/>
          <w:i/>
          <w:color w:val="000000"/>
          <w:sz w:val="20"/>
          <w:u w:val="none"/>
        </w:rPr>
      </w:lvl>
    </w:lvlOverride>
  </w:num>
  <w:num w:numId="8">
    <w:abstractNumId w:val="40"/>
    <w:lvlOverride w:ilvl="0">
      <w:lvl w:ilvl="0">
        <w:start w:val="3"/>
        <w:numFmt w:val="upperRoman"/>
        <w:lvlText w:val="%1. "/>
        <w:legacy w:legacy="1" w:legacySpace="0" w:legacyIndent="283"/>
        <w:lvlJc w:val="left"/>
        <w:pPr>
          <w:ind w:left="283" w:hanging="283"/>
        </w:pPr>
        <w:rPr>
          <w:rFonts w:ascii="Centennial" w:hAnsi="Centennial" w:hint="default"/>
          <w:b/>
          <w:i/>
          <w:color w:val="000000"/>
          <w:sz w:val="20"/>
          <w:u w:val="none"/>
        </w:rPr>
      </w:lvl>
    </w:lvlOverride>
  </w:num>
  <w:num w:numId="9">
    <w:abstractNumId w:val="4"/>
  </w:num>
  <w:num w:numId="10">
    <w:abstractNumId w:val="14"/>
  </w:num>
  <w:num w:numId="11">
    <w:abstractNumId w:val="7"/>
  </w:num>
  <w:num w:numId="12">
    <w:abstractNumId w:val="6"/>
  </w:num>
  <w:num w:numId="13">
    <w:abstractNumId w:val="6"/>
    <w:lvlOverride w:ilvl="0">
      <w:lvl w:ilvl="0">
        <w:start w:val="2"/>
        <w:numFmt w:val="upperRoman"/>
        <w:lvlText w:val="%1. "/>
        <w:legacy w:legacy="1" w:legacySpace="0" w:legacyIndent="283"/>
        <w:lvlJc w:val="left"/>
        <w:pPr>
          <w:ind w:left="283" w:hanging="283"/>
        </w:pPr>
        <w:rPr>
          <w:rFonts w:ascii="Centennial" w:hAnsi="Centennial" w:hint="default"/>
          <w:b/>
          <w:i/>
          <w:color w:val="000000"/>
          <w:sz w:val="20"/>
          <w:u w:val="none"/>
        </w:rPr>
      </w:lvl>
    </w:lvlOverride>
  </w:num>
  <w:num w:numId="14">
    <w:abstractNumId w:val="21"/>
  </w:num>
  <w:num w:numId="15">
    <w:abstractNumId w:val="27"/>
  </w:num>
  <w:num w:numId="16">
    <w:abstractNumId w:val="10"/>
  </w:num>
  <w:num w:numId="17">
    <w:abstractNumId w:val="0"/>
    <w:lvlOverride w:ilvl="0">
      <w:lvl w:ilvl="0">
        <w:start w:val="1"/>
        <w:numFmt w:val="bullet"/>
        <w:lvlText w:val="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18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19">
    <w:abstractNumId w:val="5"/>
  </w:num>
  <w:num w:numId="20">
    <w:abstractNumId w:val="42"/>
  </w:num>
  <w:num w:numId="21">
    <w:abstractNumId w:val="16"/>
  </w:num>
  <w:num w:numId="22">
    <w:abstractNumId w:val="23"/>
  </w:num>
  <w:num w:numId="23">
    <w:abstractNumId w:val="3"/>
  </w:num>
  <w:num w:numId="24">
    <w:abstractNumId w:val="26"/>
  </w:num>
  <w:num w:numId="25">
    <w:abstractNumId w:val="36"/>
  </w:num>
  <w:num w:numId="26">
    <w:abstractNumId w:val="2"/>
  </w:num>
  <w:num w:numId="27">
    <w:abstractNumId w:val="18"/>
  </w:num>
  <w:num w:numId="28">
    <w:abstractNumId w:val="13"/>
  </w:num>
  <w:num w:numId="29">
    <w:abstractNumId w:val="8"/>
  </w:num>
  <w:num w:numId="30">
    <w:abstractNumId w:val="39"/>
  </w:num>
  <w:num w:numId="31">
    <w:abstractNumId w:val="34"/>
  </w:num>
  <w:num w:numId="32">
    <w:abstractNumId w:val="22"/>
  </w:num>
  <w:num w:numId="33">
    <w:abstractNumId w:val="29"/>
  </w:num>
  <w:num w:numId="34">
    <w:abstractNumId w:val="41"/>
  </w:num>
  <w:num w:numId="35">
    <w:abstractNumId w:val="35"/>
  </w:num>
  <w:num w:numId="36">
    <w:abstractNumId w:val="19"/>
  </w:num>
  <w:num w:numId="37">
    <w:abstractNumId w:val="1"/>
  </w:num>
  <w:num w:numId="38">
    <w:abstractNumId w:val="15"/>
  </w:num>
  <w:num w:numId="39">
    <w:abstractNumId w:val="32"/>
  </w:num>
  <w:num w:numId="40">
    <w:abstractNumId w:val="9"/>
  </w:num>
  <w:num w:numId="41">
    <w:abstractNumId w:val="30"/>
  </w:num>
  <w:num w:numId="42">
    <w:abstractNumId w:val="20"/>
  </w:num>
  <w:num w:numId="43">
    <w:abstractNumId w:val="17"/>
  </w:num>
  <w:num w:numId="44">
    <w:abstractNumId w:val="25"/>
  </w:num>
  <w:num w:numId="45">
    <w:abstractNumId w:val="33"/>
  </w:num>
  <w:num w:numId="46">
    <w:abstractNumId w:val="11"/>
  </w:num>
  <w:num w:numId="47">
    <w:abstractNumId w:val="12"/>
  </w:num>
  <w:num w:numId="48">
    <w:abstractNumId w:val="43"/>
  </w:num>
  <w:num w:numId="49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oNotHyphenateCaps/>
  <w:drawingGridHorizontalSpacing w:val="110"/>
  <w:drawingGridVerticalSpacing w:val="120"/>
  <w:displayHorizontalDrawingGridEvery w:val="2"/>
  <w:displayVerticalDrawingGridEvery w:val="0"/>
  <w:noPunctuationKerning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62CC"/>
    <w:rsid w:val="0000028F"/>
    <w:rsid w:val="00001572"/>
    <w:rsid w:val="00006BB3"/>
    <w:rsid w:val="00007FEB"/>
    <w:rsid w:val="00010967"/>
    <w:rsid w:val="00014167"/>
    <w:rsid w:val="00017B17"/>
    <w:rsid w:val="000207C9"/>
    <w:rsid w:val="00027FF7"/>
    <w:rsid w:val="00031499"/>
    <w:rsid w:val="00032820"/>
    <w:rsid w:val="000328F1"/>
    <w:rsid w:val="000340BF"/>
    <w:rsid w:val="00043E43"/>
    <w:rsid w:val="00044722"/>
    <w:rsid w:val="00045E64"/>
    <w:rsid w:val="000461E8"/>
    <w:rsid w:val="00054A48"/>
    <w:rsid w:val="00057865"/>
    <w:rsid w:val="00062AA1"/>
    <w:rsid w:val="0006455A"/>
    <w:rsid w:val="00072FD0"/>
    <w:rsid w:val="0007434B"/>
    <w:rsid w:val="00082D73"/>
    <w:rsid w:val="000A21A7"/>
    <w:rsid w:val="000B0BA1"/>
    <w:rsid w:val="000B0E80"/>
    <w:rsid w:val="000B1549"/>
    <w:rsid w:val="000B64DB"/>
    <w:rsid w:val="000C53AC"/>
    <w:rsid w:val="000D58F3"/>
    <w:rsid w:val="00104477"/>
    <w:rsid w:val="00104EC5"/>
    <w:rsid w:val="0011243D"/>
    <w:rsid w:val="00113BF4"/>
    <w:rsid w:val="00116A69"/>
    <w:rsid w:val="00120C25"/>
    <w:rsid w:val="001243A9"/>
    <w:rsid w:val="0013425E"/>
    <w:rsid w:val="0014108C"/>
    <w:rsid w:val="00145A2D"/>
    <w:rsid w:val="00145A2F"/>
    <w:rsid w:val="00146B96"/>
    <w:rsid w:val="00157E6B"/>
    <w:rsid w:val="001653DB"/>
    <w:rsid w:val="001665ED"/>
    <w:rsid w:val="001715FF"/>
    <w:rsid w:val="00180B83"/>
    <w:rsid w:val="001859EA"/>
    <w:rsid w:val="00186A66"/>
    <w:rsid w:val="001954C1"/>
    <w:rsid w:val="001A1B69"/>
    <w:rsid w:val="001A1FCD"/>
    <w:rsid w:val="001A6454"/>
    <w:rsid w:val="001A6B39"/>
    <w:rsid w:val="001B34C9"/>
    <w:rsid w:val="001D1C78"/>
    <w:rsid w:val="001D4864"/>
    <w:rsid w:val="001E0546"/>
    <w:rsid w:val="001E060B"/>
    <w:rsid w:val="001E154B"/>
    <w:rsid w:val="001E3F7C"/>
    <w:rsid w:val="001F6166"/>
    <w:rsid w:val="001F632E"/>
    <w:rsid w:val="00201FD1"/>
    <w:rsid w:val="0020419A"/>
    <w:rsid w:val="00217E9C"/>
    <w:rsid w:val="00220F7D"/>
    <w:rsid w:val="00230846"/>
    <w:rsid w:val="0023692E"/>
    <w:rsid w:val="00236F7B"/>
    <w:rsid w:val="00237C56"/>
    <w:rsid w:val="00240827"/>
    <w:rsid w:val="002445A9"/>
    <w:rsid w:val="00251A6F"/>
    <w:rsid w:val="002640C9"/>
    <w:rsid w:val="002643E2"/>
    <w:rsid w:val="00265044"/>
    <w:rsid w:val="00266FF2"/>
    <w:rsid w:val="002675D3"/>
    <w:rsid w:val="00274A84"/>
    <w:rsid w:val="00281B51"/>
    <w:rsid w:val="002821E7"/>
    <w:rsid w:val="00291B71"/>
    <w:rsid w:val="00296E49"/>
    <w:rsid w:val="00297380"/>
    <w:rsid w:val="002A43F7"/>
    <w:rsid w:val="002A4D58"/>
    <w:rsid w:val="002A590C"/>
    <w:rsid w:val="002A5954"/>
    <w:rsid w:val="002B1147"/>
    <w:rsid w:val="002B2A73"/>
    <w:rsid w:val="002B4E3A"/>
    <w:rsid w:val="002B5045"/>
    <w:rsid w:val="002B6585"/>
    <w:rsid w:val="002C2792"/>
    <w:rsid w:val="002C568F"/>
    <w:rsid w:val="002C785B"/>
    <w:rsid w:val="002D1121"/>
    <w:rsid w:val="002D5AA2"/>
    <w:rsid w:val="002F01CF"/>
    <w:rsid w:val="002F164F"/>
    <w:rsid w:val="00303BEF"/>
    <w:rsid w:val="00310344"/>
    <w:rsid w:val="00315EA6"/>
    <w:rsid w:val="00321C26"/>
    <w:rsid w:val="00321EF4"/>
    <w:rsid w:val="00323FC2"/>
    <w:rsid w:val="00326E51"/>
    <w:rsid w:val="00335D67"/>
    <w:rsid w:val="00336178"/>
    <w:rsid w:val="0034504E"/>
    <w:rsid w:val="00360D01"/>
    <w:rsid w:val="00362958"/>
    <w:rsid w:val="00365AE7"/>
    <w:rsid w:val="00370E83"/>
    <w:rsid w:val="0037221B"/>
    <w:rsid w:val="00381A6D"/>
    <w:rsid w:val="0038404E"/>
    <w:rsid w:val="00385AA2"/>
    <w:rsid w:val="003A6CC5"/>
    <w:rsid w:val="003A6E3F"/>
    <w:rsid w:val="003A7316"/>
    <w:rsid w:val="003B3C73"/>
    <w:rsid w:val="003C1871"/>
    <w:rsid w:val="003C3D8D"/>
    <w:rsid w:val="003C755F"/>
    <w:rsid w:val="003D155D"/>
    <w:rsid w:val="003D32A2"/>
    <w:rsid w:val="003E73BD"/>
    <w:rsid w:val="003F3E6E"/>
    <w:rsid w:val="004012BE"/>
    <w:rsid w:val="00405260"/>
    <w:rsid w:val="004054D3"/>
    <w:rsid w:val="004116B6"/>
    <w:rsid w:val="00415610"/>
    <w:rsid w:val="00422536"/>
    <w:rsid w:val="00423AF9"/>
    <w:rsid w:val="0042469C"/>
    <w:rsid w:val="0043170C"/>
    <w:rsid w:val="00431DB1"/>
    <w:rsid w:val="0044492B"/>
    <w:rsid w:val="00446D9F"/>
    <w:rsid w:val="00450F8B"/>
    <w:rsid w:val="00456CC2"/>
    <w:rsid w:val="004572FC"/>
    <w:rsid w:val="0046272F"/>
    <w:rsid w:val="00463EF5"/>
    <w:rsid w:val="00465127"/>
    <w:rsid w:val="0046625E"/>
    <w:rsid w:val="004713B3"/>
    <w:rsid w:val="004763EB"/>
    <w:rsid w:val="00493CDC"/>
    <w:rsid w:val="004969A3"/>
    <w:rsid w:val="004B548C"/>
    <w:rsid w:val="004C5CE3"/>
    <w:rsid w:val="004C731A"/>
    <w:rsid w:val="004C7352"/>
    <w:rsid w:val="004D14B2"/>
    <w:rsid w:val="004D33F4"/>
    <w:rsid w:val="004D3EBE"/>
    <w:rsid w:val="004F2AEB"/>
    <w:rsid w:val="00506C21"/>
    <w:rsid w:val="0050741E"/>
    <w:rsid w:val="005104D6"/>
    <w:rsid w:val="0051296F"/>
    <w:rsid w:val="00512D6C"/>
    <w:rsid w:val="005160D9"/>
    <w:rsid w:val="00516918"/>
    <w:rsid w:val="00525D6E"/>
    <w:rsid w:val="00526762"/>
    <w:rsid w:val="00566724"/>
    <w:rsid w:val="005667AF"/>
    <w:rsid w:val="00566E05"/>
    <w:rsid w:val="00574A0B"/>
    <w:rsid w:val="00583B89"/>
    <w:rsid w:val="00585F53"/>
    <w:rsid w:val="005904E4"/>
    <w:rsid w:val="00592A2B"/>
    <w:rsid w:val="005A3311"/>
    <w:rsid w:val="005A7086"/>
    <w:rsid w:val="005A74C1"/>
    <w:rsid w:val="005B34BE"/>
    <w:rsid w:val="005C2687"/>
    <w:rsid w:val="005D128B"/>
    <w:rsid w:val="005D177A"/>
    <w:rsid w:val="005D5786"/>
    <w:rsid w:val="005D6328"/>
    <w:rsid w:val="005D78FD"/>
    <w:rsid w:val="005E02E3"/>
    <w:rsid w:val="005F4B05"/>
    <w:rsid w:val="006041C5"/>
    <w:rsid w:val="006045BC"/>
    <w:rsid w:val="00612C03"/>
    <w:rsid w:val="00614F2E"/>
    <w:rsid w:val="006238EC"/>
    <w:rsid w:val="00632F34"/>
    <w:rsid w:val="00636D8B"/>
    <w:rsid w:val="00640469"/>
    <w:rsid w:val="00651469"/>
    <w:rsid w:val="006532B2"/>
    <w:rsid w:val="006536AD"/>
    <w:rsid w:val="00666601"/>
    <w:rsid w:val="00672958"/>
    <w:rsid w:val="00673A80"/>
    <w:rsid w:val="00677E10"/>
    <w:rsid w:val="006827E8"/>
    <w:rsid w:val="00686EEF"/>
    <w:rsid w:val="00692869"/>
    <w:rsid w:val="006A0476"/>
    <w:rsid w:val="006A11D1"/>
    <w:rsid w:val="006A3A12"/>
    <w:rsid w:val="006A51E3"/>
    <w:rsid w:val="006A7F74"/>
    <w:rsid w:val="006B2D61"/>
    <w:rsid w:val="006B42D5"/>
    <w:rsid w:val="006B5C13"/>
    <w:rsid w:val="006B5CB2"/>
    <w:rsid w:val="006D636A"/>
    <w:rsid w:val="006E1B52"/>
    <w:rsid w:val="006E4D22"/>
    <w:rsid w:val="006F1D26"/>
    <w:rsid w:val="006F7EC5"/>
    <w:rsid w:val="00706E4E"/>
    <w:rsid w:val="00707938"/>
    <w:rsid w:val="007153C6"/>
    <w:rsid w:val="00715CB1"/>
    <w:rsid w:val="0071649A"/>
    <w:rsid w:val="00725002"/>
    <w:rsid w:val="007273F7"/>
    <w:rsid w:val="0073772E"/>
    <w:rsid w:val="00743F14"/>
    <w:rsid w:val="0074643E"/>
    <w:rsid w:val="00747E16"/>
    <w:rsid w:val="007551D7"/>
    <w:rsid w:val="0076255E"/>
    <w:rsid w:val="007640CF"/>
    <w:rsid w:val="00773469"/>
    <w:rsid w:val="007744FA"/>
    <w:rsid w:val="007824A8"/>
    <w:rsid w:val="00795324"/>
    <w:rsid w:val="007A1E34"/>
    <w:rsid w:val="007A228F"/>
    <w:rsid w:val="007B159D"/>
    <w:rsid w:val="007B659F"/>
    <w:rsid w:val="007C0261"/>
    <w:rsid w:val="007D1D00"/>
    <w:rsid w:val="007D427D"/>
    <w:rsid w:val="007E0A17"/>
    <w:rsid w:val="007E2D3C"/>
    <w:rsid w:val="007E527B"/>
    <w:rsid w:val="007E63B2"/>
    <w:rsid w:val="007F0746"/>
    <w:rsid w:val="007F3630"/>
    <w:rsid w:val="007F4052"/>
    <w:rsid w:val="00804D9F"/>
    <w:rsid w:val="008126EC"/>
    <w:rsid w:val="0081779C"/>
    <w:rsid w:val="00821F81"/>
    <w:rsid w:val="008360FF"/>
    <w:rsid w:val="008362CC"/>
    <w:rsid w:val="00837B0E"/>
    <w:rsid w:val="00842E68"/>
    <w:rsid w:val="00843A99"/>
    <w:rsid w:val="00852F4E"/>
    <w:rsid w:val="008535BD"/>
    <w:rsid w:val="00855439"/>
    <w:rsid w:val="00857B4B"/>
    <w:rsid w:val="00863E51"/>
    <w:rsid w:val="00865CC0"/>
    <w:rsid w:val="00870398"/>
    <w:rsid w:val="00873D36"/>
    <w:rsid w:val="008866C8"/>
    <w:rsid w:val="008B327D"/>
    <w:rsid w:val="008B71BA"/>
    <w:rsid w:val="008B7C6D"/>
    <w:rsid w:val="008C0332"/>
    <w:rsid w:val="008C358C"/>
    <w:rsid w:val="008C4E35"/>
    <w:rsid w:val="008C5606"/>
    <w:rsid w:val="008C69F3"/>
    <w:rsid w:val="008D2C28"/>
    <w:rsid w:val="008E43BD"/>
    <w:rsid w:val="009005FB"/>
    <w:rsid w:val="0091413E"/>
    <w:rsid w:val="00915D4F"/>
    <w:rsid w:val="009165D0"/>
    <w:rsid w:val="00924EF1"/>
    <w:rsid w:val="009314E0"/>
    <w:rsid w:val="00933959"/>
    <w:rsid w:val="00936454"/>
    <w:rsid w:val="00941936"/>
    <w:rsid w:val="00964CD9"/>
    <w:rsid w:val="009659C7"/>
    <w:rsid w:val="00986161"/>
    <w:rsid w:val="00986FBD"/>
    <w:rsid w:val="00992AF8"/>
    <w:rsid w:val="00997D3C"/>
    <w:rsid w:val="009A0A62"/>
    <w:rsid w:val="009C56A7"/>
    <w:rsid w:val="009E1206"/>
    <w:rsid w:val="009E26D3"/>
    <w:rsid w:val="009F10CF"/>
    <w:rsid w:val="009F3032"/>
    <w:rsid w:val="00A042E3"/>
    <w:rsid w:val="00A12555"/>
    <w:rsid w:val="00A26B5A"/>
    <w:rsid w:val="00A36644"/>
    <w:rsid w:val="00A36E03"/>
    <w:rsid w:val="00A43117"/>
    <w:rsid w:val="00A5047B"/>
    <w:rsid w:val="00A54F67"/>
    <w:rsid w:val="00A8179B"/>
    <w:rsid w:val="00A836A9"/>
    <w:rsid w:val="00A906BD"/>
    <w:rsid w:val="00AA2E20"/>
    <w:rsid w:val="00AA4007"/>
    <w:rsid w:val="00AA675A"/>
    <w:rsid w:val="00AA6C9B"/>
    <w:rsid w:val="00AB13A6"/>
    <w:rsid w:val="00AB47A7"/>
    <w:rsid w:val="00AB4C2A"/>
    <w:rsid w:val="00AD0DF2"/>
    <w:rsid w:val="00AD282B"/>
    <w:rsid w:val="00AE1741"/>
    <w:rsid w:val="00B0556B"/>
    <w:rsid w:val="00B10A8C"/>
    <w:rsid w:val="00B11992"/>
    <w:rsid w:val="00B351EF"/>
    <w:rsid w:val="00B52360"/>
    <w:rsid w:val="00B54F7B"/>
    <w:rsid w:val="00B55370"/>
    <w:rsid w:val="00B5734E"/>
    <w:rsid w:val="00B61770"/>
    <w:rsid w:val="00B63AE7"/>
    <w:rsid w:val="00B67839"/>
    <w:rsid w:val="00B73164"/>
    <w:rsid w:val="00B74C56"/>
    <w:rsid w:val="00B819F9"/>
    <w:rsid w:val="00B82511"/>
    <w:rsid w:val="00B839C6"/>
    <w:rsid w:val="00BA0C18"/>
    <w:rsid w:val="00BA12AF"/>
    <w:rsid w:val="00BA4D02"/>
    <w:rsid w:val="00BA6896"/>
    <w:rsid w:val="00BA717D"/>
    <w:rsid w:val="00BB35C2"/>
    <w:rsid w:val="00BB560E"/>
    <w:rsid w:val="00BC3E39"/>
    <w:rsid w:val="00BC631B"/>
    <w:rsid w:val="00BE2A2D"/>
    <w:rsid w:val="00BE67B0"/>
    <w:rsid w:val="00BE6CCF"/>
    <w:rsid w:val="00BE7F5F"/>
    <w:rsid w:val="00BF2AFA"/>
    <w:rsid w:val="00BF6DC2"/>
    <w:rsid w:val="00C04CFF"/>
    <w:rsid w:val="00C06C1E"/>
    <w:rsid w:val="00C1128F"/>
    <w:rsid w:val="00C1329F"/>
    <w:rsid w:val="00C15309"/>
    <w:rsid w:val="00C15FA8"/>
    <w:rsid w:val="00C2222F"/>
    <w:rsid w:val="00C246BD"/>
    <w:rsid w:val="00C24CEF"/>
    <w:rsid w:val="00C24E54"/>
    <w:rsid w:val="00C27071"/>
    <w:rsid w:val="00C30B62"/>
    <w:rsid w:val="00C30D0E"/>
    <w:rsid w:val="00C416CF"/>
    <w:rsid w:val="00C50EAD"/>
    <w:rsid w:val="00C52B8F"/>
    <w:rsid w:val="00C5436F"/>
    <w:rsid w:val="00C54737"/>
    <w:rsid w:val="00C54F7D"/>
    <w:rsid w:val="00C570BB"/>
    <w:rsid w:val="00C6319F"/>
    <w:rsid w:val="00C85E0F"/>
    <w:rsid w:val="00C869CA"/>
    <w:rsid w:val="00CA415E"/>
    <w:rsid w:val="00CA52C2"/>
    <w:rsid w:val="00CB1287"/>
    <w:rsid w:val="00CB728E"/>
    <w:rsid w:val="00CC4CE5"/>
    <w:rsid w:val="00CC5E62"/>
    <w:rsid w:val="00CC5F15"/>
    <w:rsid w:val="00CC7A33"/>
    <w:rsid w:val="00CD1795"/>
    <w:rsid w:val="00CD3139"/>
    <w:rsid w:val="00CD61C3"/>
    <w:rsid w:val="00CF39BE"/>
    <w:rsid w:val="00CF43A7"/>
    <w:rsid w:val="00D00E0A"/>
    <w:rsid w:val="00D016E2"/>
    <w:rsid w:val="00D0687A"/>
    <w:rsid w:val="00D07B3A"/>
    <w:rsid w:val="00D105C7"/>
    <w:rsid w:val="00D11FCA"/>
    <w:rsid w:val="00D24642"/>
    <w:rsid w:val="00D26EDF"/>
    <w:rsid w:val="00D3351F"/>
    <w:rsid w:val="00D363D9"/>
    <w:rsid w:val="00D41123"/>
    <w:rsid w:val="00D54158"/>
    <w:rsid w:val="00D569BA"/>
    <w:rsid w:val="00D610A3"/>
    <w:rsid w:val="00D6228E"/>
    <w:rsid w:val="00D63EAC"/>
    <w:rsid w:val="00D662CC"/>
    <w:rsid w:val="00D67E81"/>
    <w:rsid w:val="00D704D4"/>
    <w:rsid w:val="00D7241A"/>
    <w:rsid w:val="00D72476"/>
    <w:rsid w:val="00D74C85"/>
    <w:rsid w:val="00D8266E"/>
    <w:rsid w:val="00D9111E"/>
    <w:rsid w:val="00D9144B"/>
    <w:rsid w:val="00D96356"/>
    <w:rsid w:val="00DA610E"/>
    <w:rsid w:val="00DA6135"/>
    <w:rsid w:val="00DB2758"/>
    <w:rsid w:val="00DB3214"/>
    <w:rsid w:val="00DB3672"/>
    <w:rsid w:val="00DB5F8B"/>
    <w:rsid w:val="00DB7E36"/>
    <w:rsid w:val="00DC1583"/>
    <w:rsid w:val="00DC7C4D"/>
    <w:rsid w:val="00DD236C"/>
    <w:rsid w:val="00DD59DD"/>
    <w:rsid w:val="00DE164A"/>
    <w:rsid w:val="00DF2133"/>
    <w:rsid w:val="00DF4BB7"/>
    <w:rsid w:val="00DF7047"/>
    <w:rsid w:val="00E0032D"/>
    <w:rsid w:val="00E0191C"/>
    <w:rsid w:val="00E01E98"/>
    <w:rsid w:val="00E12482"/>
    <w:rsid w:val="00E15009"/>
    <w:rsid w:val="00E15956"/>
    <w:rsid w:val="00E1617F"/>
    <w:rsid w:val="00E16485"/>
    <w:rsid w:val="00E26E46"/>
    <w:rsid w:val="00E3600D"/>
    <w:rsid w:val="00E450C9"/>
    <w:rsid w:val="00E50EF5"/>
    <w:rsid w:val="00E54257"/>
    <w:rsid w:val="00E57FC9"/>
    <w:rsid w:val="00E6175D"/>
    <w:rsid w:val="00E61F98"/>
    <w:rsid w:val="00E713F4"/>
    <w:rsid w:val="00E859AF"/>
    <w:rsid w:val="00E9019B"/>
    <w:rsid w:val="00E90867"/>
    <w:rsid w:val="00E90B53"/>
    <w:rsid w:val="00EA32AF"/>
    <w:rsid w:val="00EB5A21"/>
    <w:rsid w:val="00EB740E"/>
    <w:rsid w:val="00EB7AE8"/>
    <w:rsid w:val="00EC3B23"/>
    <w:rsid w:val="00EC3E30"/>
    <w:rsid w:val="00EC4F6D"/>
    <w:rsid w:val="00ED7E12"/>
    <w:rsid w:val="00EE45CE"/>
    <w:rsid w:val="00EE549D"/>
    <w:rsid w:val="00F05A01"/>
    <w:rsid w:val="00F07D8B"/>
    <w:rsid w:val="00F07F18"/>
    <w:rsid w:val="00F15176"/>
    <w:rsid w:val="00F21E08"/>
    <w:rsid w:val="00F27349"/>
    <w:rsid w:val="00F306BE"/>
    <w:rsid w:val="00F337B2"/>
    <w:rsid w:val="00F35AB0"/>
    <w:rsid w:val="00F517AA"/>
    <w:rsid w:val="00F52BF6"/>
    <w:rsid w:val="00F55084"/>
    <w:rsid w:val="00F617AA"/>
    <w:rsid w:val="00F6226F"/>
    <w:rsid w:val="00F67A0E"/>
    <w:rsid w:val="00F80EA4"/>
    <w:rsid w:val="00F8316E"/>
    <w:rsid w:val="00F84093"/>
    <w:rsid w:val="00F975BD"/>
    <w:rsid w:val="00FA5154"/>
    <w:rsid w:val="00FD495C"/>
    <w:rsid w:val="00FE391B"/>
    <w:rsid w:val="00FE4E9A"/>
    <w:rsid w:val="00FE703A"/>
    <w:rsid w:val="00FE7956"/>
    <w:rsid w:val="00FF0D77"/>
    <w:rsid w:val="00FF12B6"/>
    <w:rsid w:val="00FF5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3"/>
    <o:shapelayout v:ext="edit">
      <o:idmap v:ext="edit" data="1"/>
    </o:shapelayout>
  </w:shapeDefaults>
  <w:decimalSymbol w:val="."/>
  <w:listSeparator w:val=";"/>
  <w15:chartTrackingRefBased/>
  <w15:docId w15:val="{DD58326C-4C6E-430A-AA61-0F77B7C07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Sample" w:semiHidden="1" w:unhideWhenUsed="1"/>
    <w:lsdException w:name="Normal Table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sz w:val="22"/>
      <w:lang w:val="de-DE" w:eastAsia="en-US"/>
    </w:rPr>
  </w:style>
  <w:style w:type="paragraph" w:styleId="Ttulo1">
    <w:name w:val="heading 1"/>
    <w:basedOn w:val="Normal"/>
    <w:next w:val="Normal"/>
    <w:qFormat/>
    <w:pPr>
      <w:spacing w:before="240" w:after="120"/>
      <w:jc w:val="both"/>
      <w:outlineLvl w:val="0"/>
    </w:pPr>
    <w:rPr>
      <w:b/>
      <w:sz w:val="28"/>
    </w:rPr>
  </w:style>
  <w:style w:type="paragraph" w:styleId="Ttulo2">
    <w:name w:val="heading 2"/>
    <w:basedOn w:val="Normal"/>
    <w:next w:val="Normal"/>
    <w:qFormat/>
    <w:pPr>
      <w:spacing w:before="120" w:after="60"/>
      <w:jc w:val="both"/>
      <w:outlineLvl w:val="1"/>
    </w:pPr>
    <w:rPr>
      <w:b/>
    </w:rPr>
  </w:style>
  <w:style w:type="paragraph" w:styleId="Ttulo3">
    <w:name w:val="heading 3"/>
    <w:basedOn w:val="Normal"/>
    <w:next w:val="Normal"/>
    <w:qFormat/>
    <w:pPr>
      <w:spacing w:before="120" w:after="60"/>
      <w:jc w:val="both"/>
      <w:outlineLvl w:val="2"/>
    </w:pPr>
    <w:rPr>
      <w:b/>
    </w:rPr>
  </w:style>
  <w:style w:type="paragraph" w:styleId="Ttulo4">
    <w:name w:val="heading 4"/>
    <w:basedOn w:val="Normal"/>
    <w:next w:val="Normal"/>
    <w:qFormat/>
    <w:pPr>
      <w:spacing w:before="120" w:after="60"/>
      <w:jc w:val="both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spacing w:before="120" w:after="60"/>
      <w:jc w:val="both"/>
      <w:outlineLvl w:val="4"/>
    </w:pPr>
    <w:rPr>
      <w:i/>
    </w:rPr>
  </w:style>
  <w:style w:type="paragraph" w:styleId="Ttulo7">
    <w:name w:val="heading 7"/>
    <w:basedOn w:val="Normal"/>
    <w:next w:val="Normal"/>
    <w:qFormat/>
    <w:pPr>
      <w:keepNext/>
      <w:outlineLvl w:val="6"/>
    </w:pPr>
    <w:rPr>
      <w:rFonts w:ascii="Centennial" w:hAnsi="Centennial"/>
      <w:b/>
      <w:color w:val="FF000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DMAdrblock">
    <w:name w:val="HDM_Adrblock"/>
    <w:pPr>
      <w:overflowPunct w:val="0"/>
      <w:autoSpaceDE w:val="0"/>
      <w:autoSpaceDN w:val="0"/>
      <w:adjustRightInd w:val="0"/>
      <w:spacing w:line="220" w:lineRule="exact"/>
      <w:textAlignment w:val="baseline"/>
    </w:pPr>
    <w:rPr>
      <w:rFonts w:ascii="Arial" w:hAnsi="Arial"/>
      <w:noProof/>
      <w:sz w:val="15"/>
      <w:lang w:val="en-GB" w:eastAsia="en-US"/>
    </w:rPr>
  </w:style>
  <w:style w:type="paragraph" w:customStyle="1" w:styleId="HDMAdrblockB">
    <w:name w:val="HDM_AdrblockB"/>
    <w:pPr>
      <w:overflowPunct w:val="0"/>
      <w:autoSpaceDE w:val="0"/>
      <w:autoSpaceDN w:val="0"/>
      <w:adjustRightInd w:val="0"/>
      <w:spacing w:line="220" w:lineRule="exact"/>
      <w:textAlignment w:val="baseline"/>
    </w:pPr>
    <w:rPr>
      <w:rFonts w:ascii="Arial" w:hAnsi="Arial"/>
      <w:b/>
      <w:noProof/>
      <w:sz w:val="15"/>
      <w:lang w:val="en-GB" w:eastAsia="en-US"/>
    </w:rPr>
  </w:style>
  <w:style w:type="paragraph" w:customStyle="1" w:styleId="HDMAdrLeft">
    <w:name w:val="HDM_AdrLeft"/>
    <w:pPr>
      <w:overflowPunct w:val="0"/>
      <w:autoSpaceDE w:val="0"/>
      <w:autoSpaceDN w:val="0"/>
      <w:adjustRightInd w:val="0"/>
      <w:spacing w:line="160" w:lineRule="exact"/>
      <w:textAlignment w:val="baseline"/>
    </w:pPr>
    <w:rPr>
      <w:rFonts w:ascii="Arial" w:hAnsi="Arial"/>
      <w:noProof/>
      <w:sz w:val="13"/>
      <w:lang w:val="en-GB" w:eastAsia="en-US"/>
    </w:rPr>
  </w:style>
  <w:style w:type="paragraph" w:customStyle="1" w:styleId="HDMFotNote">
    <w:name w:val="HDM_FotNote"/>
    <w:pPr>
      <w:overflowPunct w:val="0"/>
      <w:autoSpaceDE w:val="0"/>
      <w:autoSpaceDN w:val="0"/>
      <w:adjustRightInd w:val="0"/>
      <w:spacing w:line="160" w:lineRule="exact"/>
      <w:textAlignment w:val="baseline"/>
    </w:pPr>
    <w:rPr>
      <w:rFonts w:ascii="Arial" w:hAnsi="Arial"/>
      <w:noProof/>
      <w:sz w:val="11"/>
      <w:lang w:val="en-GB" w:eastAsia="en-US"/>
    </w:rPr>
  </w:style>
  <w:style w:type="paragraph" w:customStyle="1" w:styleId="HDMHeadline">
    <w:name w:val="HDM_Headline"/>
    <w:pPr>
      <w:overflowPunct w:val="0"/>
      <w:autoSpaceDE w:val="0"/>
      <w:autoSpaceDN w:val="0"/>
      <w:adjustRightInd w:val="0"/>
      <w:textAlignment w:val="baseline"/>
    </w:pPr>
    <w:rPr>
      <w:rFonts w:ascii="Arial" w:hAnsi="Arial"/>
      <w:b/>
      <w:noProof/>
      <w:sz w:val="36"/>
      <w:lang w:val="en-GB" w:eastAsia="en-US"/>
    </w:rPr>
  </w:style>
  <w:style w:type="paragraph" w:customStyle="1" w:styleId="HDMInfoblock">
    <w:name w:val="HDM_Infoblock"/>
    <w:pPr>
      <w:overflowPunct w:val="0"/>
      <w:autoSpaceDE w:val="0"/>
      <w:autoSpaceDN w:val="0"/>
      <w:adjustRightInd w:val="0"/>
      <w:spacing w:line="260" w:lineRule="exact"/>
      <w:jc w:val="right"/>
      <w:textAlignment w:val="baseline"/>
    </w:pPr>
    <w:rPr>
      <w:rFonts w:ascii="Arial" w:hAnsi="Arial"/>
      <w:noProof/>
      <w:sz w:val="15"/>
      <w:lang w:val="en-GB" w:eastAsia="en-US"/>
    </w:rPr>
  </w:style>
  <w:style w:type="paragraph" w:customStyle="1" w:styleId="HDMLine">
    <w:name w:val="HDM_Line"/>
    <w:pPr>
      <w:overflowPunct w:val="0"/>
      <w:autoSpaceDE w:val="0"/>
      <w:autoSpaceDN w:val="0"/>
      <w:adjustRightInd w:val="0"/>
      <w:textAlignment w:val="baseline"/>
    </w:pPr>
    <w:rPr>
      <w:rFonts w:ascii="Arial" w:hAnsi="Arial"/>
      <w:noProof/>
      <w:lang w:val="en-GB" w:eastAsia="en-US"/>
    </w:rPr>
  </w:style>
  <w:style w:type="paragraph" w:customStyle="1" w:styleId="HDMSubHdline">
    <w:name w:val="HDM_SubHdline"/>
    <w:pPr>
      <w:overflowPunct w:val="0"/>
      <w:autoSpaceDE w:val="0"/>
      <w:autoSpaceDN w:val="0"/>
      <w:adjustRightInd w:val="0"/>
      <w:textAlignment w:val="baseline"/>
    </w:pPr>
    <w:rPr>
      <w:rFonts w:ascii="Arial" w:hAnsi="Arial"/>
      <w:noProof/>
      <w:sz w:val="28"/>
      <w:lang w:val="en-GB" w:eastAsia="en-US"/>
    </w:rPr>
  </w:style>
  <w:style w:type="paragraph" w:customStyle="1" w:styleId="HDMTableline">
    <w:name w:val="HDM_Tableline"/>
    <w:pPr>
      <w:overflowPunct w:val="0"/>
      <w:autoSpaceDE w:val="0"/>
      <w:autoSpaceDN w:val="0"/>
      <w:adjustRightInd w:val="0"/>
      <w:textAlignment w:val="baseline"/>
    </w:pPr>
    <w:rPr>
      <w:rFonts w:ascii="Arial" w:hAnsi="Arial"/>
      <w:noProof/>
      <w:sz w:val="24"/>
      <w:lang w:val="en-GB" w:eastAsia="en-US"/>
    </w:rPr>
  </w:style>
  <w:style w:type="paragraph" w:customStyle="1" w:styleId="HDMText">
    <w:name w:val="HDM_Text"/>
    <w:pPr>
      <w:overflowPunct w:val="0"/>
      <w:autoSpaceDE w:val="0"/>
      <w:autoSpaceDN w:val="0"/>
      <w:adjustRightInd w:val="0"/>
      <w:spacing w:line="260" w:lineRule="exact"/>
      <w:textAlignment w:val="baseline"/>
    </w:pPr>
    <w:rPr>
      <w:noProof/>
      <w:sz w:val="22"/>
      <w:lang w:val="en-GB" w:eastAsia="en-US"/>
    </w:rPr>
  </w:style>
  <w:style w:type="paragraph" w:customStyle="1" w:styleId="HDMTextBold">
    <w:name w:val="HDM_TextBold"/>
    <w:pPr>
      <w:overflowPunct w:val="0"/>
      <w:autoSpaceDE w:val="0"/>
      <w:autoSpaceDN w:val="0"/>
      <w:adjustRightInd w:val="0"/>
      <w:spacing w:line="260" w:lineRule="exact"/>
      <w:textAlignment w:val="baseline"/>
    </w:pPr>
    <w:rPr>
      <w:b/>
      <w:noProof/>
      <w:sz w:val="22"/>
      <w:lang w:val="en-GB" w:eastAsia="en-US"/>
    </w:rPr>
  </w:style>
  <w:style w:type="paragraph" w:styleId="Encabezado">
    <w:name w:val="header"/>
    <w:basedOn w:val="Normal"/>
    <w:pPr>
      <w:tabs>
        <w:tab w:val="center" w:pos="4536"/>
        <w:tab w:val="right" w:pos="9072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536"/>
        <w:tab w:val="right" w:pos="9072"/>
      </w:tabs>
    </w:pPr>
  </w:style>
  <w:style w:type="character" w:styleId="Nmerodepgina">
    <w:name w:val="page number"/>
    <w:basedOn w:val="Fuentedeprrafopredeter"/>
  </w:style>
  <w:style w:type="paragraph" w:customStyle="1" w:styleId="HDMAdrLeftB">
    <w:name w:val="HDM_AdrLeftB"/>
    <w:pPr>
      <w:overflowPunct w:val="0"/>
      <w:autoSpaceDE w:val="0"/>
      <w:autoSpaceDN w:val="0"/>
      <w:adjustRightInd w:val="0"/>
      <w:spacing w:line="160" w:lineRule="exact"/>
      <w:textAlignment w:val="baseline"/>
    </w:pPr>
    <w:rPr>
      <w:rFonts w:ascii="Arial" w:hAnsi="Arial"/>
      <w:noProof/>
      <w:sz w:val="13"/>
      <w:lang w:val="en-GB" w:eastAsia="en-US"/>
    </w:rPr>
  </w:style>
  <w:style w:type="paragraph" w:customStyle="1" w:styleId="HDMLineSmall">
    <w:name w:val="HDM_Line_Small"/>
    <w:pPr>
      <w:overflowPunct w:val="0"/>
      <w:autoSpaceDE w:val="0"/>
      <w:autoSpaceDN w:val="0"/>
      <w:adjustRightInd w:val="0"/>
      <w:ind w:left="57"/>
      <w:textAlignment w:val="baseline"/>
    </w:pPr>
    <w:rPr>
      <w:rFonts w:ascii="Arial" w:hAnsi="Arial"/>
      <w:noProof/>
      <w:sz w:val="18"/>
      <w:lang w:val="en-GB" w:eastAsia="en-US"/>
    </w:rPr>
  </w:style>
  <w:style w:type="paragraph" w:customStyle="1" w:styleId="HDMTextLetter">
    <w:name w:val="HDM_Text_Letter"/>
    <w:pPr>
      <w:overflowPunct w:val="0"/>
      <w:autoSpaceDE w:val="0"/>
      <w:autoSpaceDN w:val="0"/>
      <w:adjustRightInd w:val="0"/>
      <w:spacing w:line="260" w:lineRule="exact"/>
      <w:textAlignment w:val="baseline"/>
    </w:pPr>
    <w:rPr>
      <w:noProof/>
      <w:sz w:val="22"/>
      <w:lang w:val="en-GB" w:eastAsia="en-US"/>
    </w:rPr>
  </w:style>
  <w:style w:type="paragraph" w:customStyle="1" w:styleId="HDMTextNormal">
    <w:name w:val="HDM_Text_Normal"/>
    <w:pPr>
      <w:overflowPunct w:val="0"/>
      <w:autoSpaceDE w:val="0"/>
      <w:autoSpaceDN w:val="0"/>
      <w:adjustRightInd w:val="0"/>
      <w:spacing w:line="260" w:lineRule="exact"/>
      <w:ind w:right="1985"/>
      <w:textAlignment w:val="baseline"/>
    </w:pPr>
    <w:rPr>
      <w:noProof/>
      <w:sz w:val="22"/>
      <w:lang w:val="en-GB" w:eastAsia="en-US"/>
    </w:rPr>
  </w:style>
  <w:style w:type="paragraph" w:customStyle="1" w:styleId="Text">
    <w:name w:val="Text"/>
    <w:pPr>
      <w:widowControl w:val="0"/>
      <w:overflowPunct w:val="0"/>
      <w:autoSpaceDE w:val="0"/>
      <w:autoSpaceDN w:val="0"/>
      <w:adjustRightInd w:val="0"/>
      <w:spacing w:line="240" w:lineRule="atLeast"/>
      <w:textAlignment w:val="baseline"/>
    </w:pPr>
    <w:rPr>
      <w:color w:val="000000"/>
      <w:sz w:val="24"/>
      <w:lang w:val="de-DE" w:eastAsia="en-US"/>
    </w:rPr>
  </w:style>
  <w:style w:type="paragraph" w:customStyle="1" w:styleId="Anschrift">
    <w:name w:val="Anschrift"/>
    <w:pPr>
      <w:widowControl w:val="0"/>
      <w:overflowPunct w:val="0"/>
      <w:autoSpaceDE w:val="0"/>
      <w:autoSpaceDN w:val="0"/>
      <w:adjustRightInd w:val="0"/>
      <w:spacing w:line="240" w:lineRule="atLeast"/>
      <w:textAlignment w:val="baseline"/>
    </w:pPr>
    <w:rPr>
      <w:rFonts w:ascii="NewCenturySchlbk" w:hAnsi="NewCenturySchlbk"/>
      <w:color w:val="000000"/>
      <w:sz w:val="22"/>
      <w:lang w:val="de-DE" w:eastAsia="en-US"/>
    </w:rPr>
  </w:style>
  <w:style w:type="paragraph" w:customStyle="1" w:styleId="TabellenText">
    <w:name w:val="Tabellen Text"/>
    <w:pPr>
      <w:widowControl w:val="0"/>
      <w:overflowPunct w:val="0"/>
      <w:autoSpaceDE w:val="0"/>
      <w:autoSpaceDN w:val="0"/>
      <w:adjustRightInd w:val="0"/>
      <w:spacing w:line="240" w:lineRule="atLeast"/>
      <w:ind w:left="56"/>
      <w:textAlignment w:val="baseline"/>
    </w:pPr>
    <w:rPr>
      <w:rFonts w:ascii="NewCenturySchlbk" w:hAnsi="NewCenturySchlbk"/>
      <w:color w:val="000000"/>
      <w:sz w:val="22"/>
      <w:lang w:val="de-DE" w:eastAsia="en-US"/>
    </w:rPr>
  </w:style>
  <w:style w:type="paragraph" w:customStyle="1" w:styleId="Betreff">
    <w:name w:val="Betreff"/>
    <w:basedOn w:val="Normal"/>
    <w:pPr>
      <w:spacing w:line="240" w:lineRule="exact"/>
    </w:pPr>
    <w:rPr>
      <w:rFonts w:ascii="Centennial" w:hAnsi="Centennial"/>
      <w:b/>
      <w:sz w:val="20"/>
    </w:rPr>
  </w:style>
  <w:style w:type="paragraph" w:customStyle="1" w:styleId="Epgrafe">
    <w:name w:val="Epígrafe"/>
    <w:basedOn w:val="Normal"/>
    <w:next w:val="Normal"/>
    <w:qFormat/>
    <w:pPr>
      <w:widowControl w:val="0"/>
      <w:tabs>
        <w:tab w:val="right" w:pos="4139"/>
        <w:tab w:val="left" w:pos="5273"/>
        <w:tab w:val="right" w:pos="9185"/>
        <w:tab w:val="left" w:pos="10319"/>
        <w:tab w:val="right" w:pos="15026"/>
      </w:tabs>
    </w:pPr>
    <w:rPr>
      <w:rFonts w:ascii="Arial" w:hAnsi="Arial"/>
      <w:b/>
      <w:sz w:val="28"/>
    </w:rPr>
  </w:style>
  <w:style w:type="paragraph" w:styleId="Textoindependiente">
    <w:name w:val="Body Text"/>
    <w:basedOn w:val="Normal"/>
    <w:pPr>
      <w:numPr>
        <w:ilvl w:val="12"/>
      </w:numPr>
      <w:ind w:right="335"/>
    </w:pPr>
    <w:rPr>
      <w:color w:val="FF0000"/>
      <w:sz w:val="20"/>
    </w:rPr>
  </w:style>
  <w:style w:type="paragraph" w:styleId="Textoindependiente2">
    <w:name w:val="Body Text 2"/>
    <w:basedOn w:val="Normal"/>
    <w:pPr>
      <w:numPr>
        <w:ilvl w:val="12"/>
      </w:numPr>
      <w:ind w:right="335"/>
    </w:pPr>
    <w:rPr>
      <w:sz w:val="20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customStyle="1" w:styleId="Textoindependiente31">
    <w:name w:val="Texto independiente 31"/>
    <w:basedOn w:val="Normal"/>
    <w:pPr>
      <w:ind w:right="335"/>
    </w:pPr>
    <w:rPr>
      <w:sz w:val="20"/>
    </w:rPr>
  </w:style>
  <w:style w:type="paragraph" w:customStyle="1" w:styleId="Textoindependiente21">
    <w:name w:val="Texto independiente 21"/>
    <w:basedOn w:val="Normal"/>
    <w:rPr>
      <w:color w:val="FF0000"/>
      <w:sz w:val="20"/>
    </w:rPr>
  </w:style>
  <w:style w:type="character" w:styleId="Textoennegrita">
    <w:name w:val="Strong"/>
    <w:basedOn w:val="Fuentedeprrafopredeter"/>
    <w:qFormat/>
    <w:rPr>
      <w:b/>
      <w:bCs/>
    </w:rPr>
  </w:style>
  <w:style w:type="paragraph" w:customStyle="1" w:styleId="text0">
    <w:name w:val="text"/>
    <w:basedOn w:val="Normal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Arial Unicode MS" w:eastAsia="Arial Unicode MS" w:hAnsi="Arial Unicode MS" w:cs="Arial Unicode MS"/>
      <w:sz w:val="24"/>
      <w:szCs w:val="24"/>
      <w:lang w:val="en-GB"/>
    </w:rPr>
  </w:style>
  <w:style w:type="paragraph" w:styleId="Sangra2detindependiente">
    <w:name w:val="Body Text Indent 2"/>
    <w:basedOn w:val="Normal"/>
    <w:rsid w:val="00BF6DC2"/>
    <w:pPr>
      <w:spacing w:after="120" w:line="480" w:lineRule="auto"/>
      <w:ind w:left="283"/>
    </w:pPr>
  </w:style>
  <w:style w:type="paragraph" w:customStyle="1" w:styleId="opciona">
    <w:name w:val="opcion a"/>
    <w:basedOn w:val="Normal"/>
    <w:rsid w:val="00BF6DC2"/>
    <w:pPr>
      <w:tabs>
        <w:tab w:val="left" w:pos="7200"/>
        <w:tab w:val="right" w:pos="9360"/>
      </w:tabs>
      <w:overflowPunct/>
      <w:autoSpaceDE/>
      <w:autoSpaceDN/>
      <w:adjustRightInd/>
      <w:ind w:left="270" w:right="1440" w:hanging="270"/>
      <w:textAlignment w:val="auto"/>
    </w:pPr>
    <w:rPr>
      <w:rFonts w:ascii="LinePrinter" w:hAnsi="LinePrinter"/>
      <w:noProof/>
      <w:sz w:val="24"/>
      <w:lang w:val="es-ES_tradnl" w:eastAsia="es-ES"/>
    </w:rPr>
  </w:style>
  <w:style w:type="table" w:styleId="Tablaconcuadrcula">
    <w:name w:val="Table Grid"/>
    <w:basedOn w:val="Tablanormal"/>
    <w:uiPriority w:val="59"/>
    <w:rsid w:val="005D177A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986FBD"/>
    <w:pPr>
      <w:widowControl w:val="0"/>
      <w:tabs>
        <w:tab w:val="left" w:pos="440"/>
      </w:tabs>
      <w:overflowPunct/>
      <w:adjustRightInd/>
      <w:spacing w:line="240" w:lineRule="atLeast"/>
      <w:ind w:left="1000"/>
      <w:textAlignment w:val="auto"/>
    </w:pPr>
    <w:rPr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986FBD"/>
    <w:pPr>
      <w:overflowPunct/>
      <w:autoSpaceDE/>
      <w:autoSpaceDN/>
      <w:adjustRightInd/>
      <w:spacing w:after="200" w:line="276" w:lineRule="auto"/>
      <w:ind w:left="720"/>
      <w:contextualSpacing/>
      <w:textAlignment w:val="auto"/>
    </w:pPr>
    <w:rPr>
      <w:rFonts w:ascii="Calibri" w:eastAsia="Calibri" w:hAnsi="Calibri"/>
      <w:szCs w:val="22"/>
      <w:lang w:val="es-CO"/>
    </w:rPr>
  </w:style>
  <w:style w:type="paragraph" w:styleId="Textodeglobo">
    <w:name w:val="Balloon Text"/>
    <w:basedOn w:val="Normal"/>
    <w:link w:val="TextodegloboCar"/>
    <w:rsid w:val="0073772E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73772E"/>
    <w:rPr>
      <w:rFonts w:ascii="Segoe UI" w:hAnsi="Segoe UI" w:cs="Segoe UI"/>
      <w:sz w:val="18"/>
      <w:szCs w:val="18"/>
      <w:lang w:val="de-DE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842E68"/>
    <w:rPr>
      <w:sz w:val="22"/>
      <w:lang w:val="de-DE" w:eastAsia="en-US"/>
    </w:rPr>
  </w:style>
  <w:style w:type="paragraph" w:customStyle="1" w:styleId="Default">
    <w:name w:val="Default"/>
    <w:rsid w:val="00E0191C"/>
    <w:pPr>
      <w:autoSpaceDE w:val="0"/>
      <w:autoSpaceDN w:val="0"/>
      <w:adjustRightInd w:val="0"/>
    </w:pPr>
    <w:rPr>
      <w:rFonts w:ascii="Century Gothic" w:hAnsi="Century Gothic" w:cs="Century Gothic"/>
      <w:color w:val="000000"/>
      <w:sz w:val="24"/>
      <w:szCs w:val="24"/>
      <w:lang w:val="es-4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462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3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9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4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1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J:\PRG\IDV\OFFICE95\Vorlagen\HDM-VORLAGEN\brief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07EACF-EBA1-4A91-9B42-0E0966F238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brief</Template>
  <TotalTime>4</TotalTime>
  <Pages>1</Pages>
  <Words>40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Master Polar 78 X</vt:lpstr>
    </vt:vector>
  </TitlesOfParts>
  <Company>Heidelberg Colombia</Company>
  <LinksUpToDate>false</LinksUpToDate>
  <CharactersWithSpaces>233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 Polar 78 X</dc:title>
  <dc:subject/>
  <dc:creator>OLRF</dc:creator>
  <cp:keywords/>
  <cp:lastModifiedBy>ASISTENTE</cp:lastModifiedBy>
  <cp:revision>4</cp:revision>
  <cp:lastPrinted>2018-06-22T17:11:00Z</cp:lastPrinted>
  <dcterms:created xsi:type="dcterms:W3CDTF">2018-06-22T17:08:00Z</dcterms:created>
  <dcterms:modified xsi:type="dcterms:W3CDTF">2018-06-22T17:11:00Z</dcterms:modified>
</cp:coreProperties>
</file>